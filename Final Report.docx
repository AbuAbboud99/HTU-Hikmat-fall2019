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color w:val="auto"/>
          <w:sz w:val="21"/>
        </w:rPr>
      </w:sdtEndPr>
      <w:sdtContent>
        <w:p w14:paraId="325472AB" w14:textId="5630397F" w:rsidR="008E5A62" w:rsidRDefault="005E40DF">
          <w:pPr>
            <w:pStyle w:val="NoSpacing"/>
            <w:rPr>
              <w:sz w:val="24"/>
            </w:rPr>
          </w:pPr>
          <w:r>
            <w:rPr>
              <w:noProof/>
            </w:rPr>
            <mc:AlternateContent>
              <mc:Choice Requires="wps">
                <w:drawing>
                  <wp:anchor distT="0" distB="0" distL="114300" distR="114300" simplePos="0" relativeHeight="251660288" behindDoc="0" locked="0" layoutInCell="1" allowOverlap="0" wp14:anchorId="488DDC67" wp14:editId="67BCC1B8">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59C02" w14:textId="6937DAE6" w:rsidR="00B776E2" w:rsidRDefault="00B776E2">
                                <w:pPr>
                                  <w:pStyle w:val="ContactInfo"/>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88DDC67"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1D959C02" w14:textId="6937DAE6" w:rsidR="00B776E2" w:rsidRDefault="00B776E2">
                          <w:pPr>
                            <w:pStyle w:val="ContactInfo"/>
                          </w:pPr>
                        </w:p>
                      </w:txbxContent>
                    </v:textbox>
                    <w10:wrap type="square" anchorx="margin" anchory="margin"/>
                  </v:shape>
                </w:pict>
              </mc:Fallback>
            </mc:AlternateContent>
          </w:r>
          <w:r>
            <w:rPr>
              <w:noProof/>
            </w:rPr>
            <mc:AlternateContent>
              <mc:Choice Requires="wps">
                <w:drawing>
                  <wp:anchor distT="0" distB="0" distL="114300" distR="114300" simplePos="0" relativeHeight="251661312" behindDoc="0" locked="0" layoutInCell="1" allowOverlap="0" wp14:anchorId="7FBE8299" wp14:editId="4AA534BF">
                    <wp:simplePos x="0" y="0"/>
                    <wp:positionH relativeFrom="margin">
                      <wp:align>center</wp:align>
                    </wp:positionH>
                    <mc:AlternateContent>
                      <mc:Choice Requires="wp14">
                        <wp:positionV relativeFrom="margin">
                          <wp14:pctPosVOffset>75000</wp14:pctPosVOffset>
                        </wp:positionV>
                      </mc:Choice>
                      <mc:Fallback>
                        <wp:positionV relativeFrom="page">
                          <wp:posOffset>7086600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07B13" w14:textId="6F512832" w:rsidR="00B776E2" w:rsidRDefault="00B776E2" w:rsidP="00C62EC0">
                                <w:pPr>
                                  <w:pStyle w:val="Title"/>
                                  <w:jc w:val="center"/>
                                </w:pPr>
                                <w:sdt>
                                  <w:sdtPr>
                                    <w:alias w:val="Title"/>
                                    <w:tag w:val=""/>
                                    <w:id w:val="-499118408"/>
                                    <w:dataBinding w:prefixMappings="xmlns:ns0='http://purl.org/dc/elements/1.1/' xmlns:ns1='http://schemas.openxmlformats.org/package/2006/metadata/core-properties' " w:xpath="/ns1:coreProperties[1]/ns0:title[1]" w:storeItemID="{6C3C8BC8-F283-45AE-878A-BAB7291924A1}"/>
                                    <w:text/>
                                  </w:sdtPr>
                                  <w:sdtContent>
                                    <w:r>
                                      <w:t>[Data Structure]</w:t>
                                    </w:r>
                                  </w:sdtContent>
                                </w:sdt>
                              </w:p>
                              <w:p w14:paraId="177E74C7" w14:textId="0F9FBBE7" w:rsidR="00B776E2" w:rsidRDefault="00B776E2" w:rsidP="00C62EC0">
                                <w:pPr>
                                  <w:pStyle w:val="Subtitle"/>
                                  <w:jc w:val="center"/>
                                </w:pPr>
                                <w:sdt>
                                  <w:sdtPr>
                                    <w:alias w:val="Subtitle"/>
                                    <w:tag w:val=""/>
                                    <w:id w:val="-318194690"/>
                                    <w:dataBinding w:prefixMappings="xmlns:ns0='http://purl.org/dc/elements/1.1/' xmlns:ns1='http://schemas.openxmlformats.org/package/2006/metadata/core-properties' " w:xpath="/ns1:coreProperties[1]/ns0:subject[1]" w:storeItemID="{6C3C8BC8-F283-45AE-878A-BAB7291924A1}"/>
                                    <w:text/>
                                  </w:sdtPr>
                                  <w:sdtContent>
                                    <w:r>
                                      <w:t>[Final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7FBE8299"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14:paraId="72007B13" w14:textId="6F512832" w:rsidR="00B776E2" w:rsidRDefault="00B776E2" w:rsidP="00C62EC0">
                          <w:pPr>
                            <w:pStyle w:val="Title"/>
                            <w:jc w:val="center"/>
                          </w:pPr>
                          <w:sdt>
                            <w:sdtPr>
                              <w:alias w:val="Title"/>
                              <w:tag w:val=""/>
                              <w:id w:val="-499118408"/>
                              <w:dataBinding w:prefixMappings="xmlns:ns0='http://purl.org/dc/elements/1.1/' xmlns:ns1='http://schemas.openxmlformats.org/package/2006/metadata/core-properties' " w:xpath="/ns1:coreProperties[1]/ns0:title[1]" w:storeItemID="{6C3C8BC8-F283-45AE-878A-BAB7291924A1}"/>
                              <w:text/>
                            </w:sdtPr>
                            <w:sdtContent>
                              <w:r>
                                <w:t>[Data Structure]</w:t>
                              </w:r>
                            </w:sdtContent>
                          </w:sdt>
                        </w:p>
                        <w:p w14:paraId="177E74C7" w14:textId="0F9FBBE7" w:rsidR="00B776E2" w:rsidRDefault="00B776E2" w:rsidP="00C62EC0">
                          <w:pPr>
                            <w:pStyle w:val="Subtitle"/>
                            <w:jc w:val="center"/>
                          </w:pPr>
                          <w:sdt>
                            <w:sdtPr>
                              <w:alias w:val="Subtitle"/>
                              <w:tag w:val=""/>
                              <w:id w:val="-318194690"/>
                              <w:dataBinding w:prefixMappings="xmlns:ns0='http://purl.org/dc/elements/1.1/' xmlns:ns1='http://schemas.openxmlformats.org/package/2006/metadata/core-properties' " w:xpath="/ns1:coreProperties[1]/ns0:subject[1]" w:storeItemID="{6C3C8BC8-F283-45AE-878A-BAB7291924A1}"/>
                              <w:text/>
                            </w:sdtPr>
                            <w:sdtContent>
                              <w:r>
                                <w:t>[Final Report]</w:t>
                              </w:r>
                            </w:sdtContent>
                          </w:sdt>
                        </w:p>
                      </w:txbxContent>
                    </v:textbox>
                    <w10:wrap type="square" anchorx="margin" anchory="margin"/>
                  </v:shape>
                </w:pict>
              </mc:Fallback>
            </mc:AlternateContent>
          </w:r>
        </w:p>
        <w:p w14:paraId="0CF55077" w14:textId="01F17712" w:rsidR="00C62EC0" w:rsidRPr="00C62EC0" w:rsidRDefault="00F23B55" w:rsidP="00C62EC0">
          <w:r>
            <w:rPr>
              <w:noProof/>
              <w:sz w:val="24"/>
            </w:rPr>
            <w:drawing>
              <wp:anchor distT="0" distB="0" distL="114300" distR="114300" simplePos="0" relativeHeight="251663360" behindDoc="0" locked="0" layoutInCell="1" allowOverlap="1" wp14:anchorId="2ADAC2D6" wp14:editId="600FCBF2">
                <wp:simplePos x="0" y="0"/>
                <wp:positionH relativeFrom="column">
                  <wp:posOffset>1386840</wp:posOffset>
                </wp:positionH>
                <wp:positionV relativeFrom="paragraph">
                  <wp:posOffset>2153285</wp:posOffset>
                </wp:positionV>
                <wp:extent cx="2560955" cy="2560955"/>
                <wp:effectExtent l="38100" t="38100" r="86995" b="869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0955" cy="2560955"/>
                        </a:xfrm>
                        <a:prstGeom prst="rect">
                          <a:avLst/>
                        </a:prstGeom>
                        <a:noFill/>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40DF">
            <w:br w:type="page"/>
          </w:r>
        </w:p>
        <w:bookmarkStart w:id="5" w:name="_GoBack" w:displacedByCustomXml="next"/>
        <w:bookmarkEnd w:id="5" w:displacedByCustomXml="next"/>
      </w:sdtContent>
    </w:sdt>
    <w:bookmarkEnd w:id="0" w:displacedByCustomXml="prev"/>
    <w:bookmarkEnd w:id="1" w:displacedByCustomXml="prev"/>
    <w:bookmarkEnd w:id="2" w:displacedByCustomXml="prev"/>
    <w:bookmarkEnd w:id="3" w:displacedByCustomXml="prev"/>
    <w:bookmarkEnd w:id="4" w:displacedByCustomXml="prev"/>
    <w:p w14:paraId="1F7E3A43" w14:textId="133F4F9C" w:rsidR="008E5A62" w:rsidRDefault="008E5A62" w:rsidP="00C62EC0"/>
    <w:p w14:paraId="7EDDCC8B" w14:textId="2C543A3F" w:rsidR="00C62EC0" w:rsidRDefault="00C62EC0" w:rsidP="00C62EC0"/>
    <w:sdt>
      <w:sdtPr>
        <w:rPr>
          <w:rFonts w:asciiTheme="minorHAnsi" w:eastAsiaTheme="minorEastAsia" w:hAnsiTheme="minorHAnsi" w:cstheme="minorBidi"/>
          <w:color w:val="auto"/>
          <w:sz w:val="21"/>
          <w:szCs w:val="21"/>
        </w:rPr>
        <w:id w:val="-1177192341"/>
        <w:docPartObj>
          <w:docPartGallery w:val="Table of Contents"/>
          <w:docPartUnique/>
        </w:docPartObj>
      </w:sdtPr>
      <w:sdtEndPr>
        <w:rPr>
          <w:b/>
          <w:bCs/>
          <w:noProof/>
        </w:rPr>
      </w:sdtEndPr>
      <w:sdtContent>
        <w:p w14:paraId="03D16C98" w14:textId="19FEBED0" w:rsidR="00C62EC0" w:rsidRDefault="00C62EC0">
          <w:pPr>
            <w:pStyle w:val="TOCHeading"/>
          </w:pPr>
          <w:r>
            <w:t>Contents</w:t>
          </w:r>
        </w:p>
        <w:p w14:paraId="08940AAC" w14:textId="2D20CDC9" w:rsidR="003D20BE" w:rsidRDefault="00C62EC0">
          <w:pPr>
            <w:pStyle w:val="TOC1"/>
            <w:tabs>
              <w:tab w:val="right" w:leader="dot" w:pos="8630"/>
            </w:tabs>
            <w:rPr>
              <w:noProof/>
              <w:sz w:val="22"/>
              <w:szCs w:val="22"/>
              <w:lang w:eastAsia="en-US"/>
            </w:rPr>
          </w:pPr>
          <w:r>
            <w:fldChar w:fldCharType="begin"/>
          </w:r>
          <w:r>
            <w:instrText xml:space="preserve"> TOC \o "1-3" \h \z \u </w:instrText>
          </w:r>
          <w:r>
            <w:fldChar w:fldCharType="separate"/>
          </w:r>
          <w:hyperlink w:anchor="_Toc31007524" w:history="1">
            <w:r w:rsidR="003D20BE" w:rsidRPr="006D6603">
              <w:rPr>
                <w:rStyle w:val="Hyperlink"/>
                <w:noProof/>
              </w:rPr>
              <w:t>Abstract Data Types</w:t>
            </w:r>
            <w:r w:rsidR="003D20BE">
              <w:rPr>
                <w:noProof/>
                <w:webHidden/>
              </w:rPr>
              <w:tab/>
            </w:r>
            <w:r w:rsidR="003D20BE">
              <w:rPr>
                <w:noProof/>
                <w:webHidden/>
              </w:rPr>
              <w:fldChar w:fldCharType="begin"/>
            </w:r>
            <w:r w:rsidR="003D20BE">
              <w:rPr>
                <w:noProof/>
                <w:webHidden/>
              </w:rPr>
              <w:instrText xml:space="preserve"> PAGEREF _Toc31007524 \h </w:instrText>
            </w:r>
            <w:r w:rsidR="003D20BE">
              <w:rPr>
                <w:noProof/>
                <w:webHidden/>
              </w:rPr>
            </w:r>
            <w:r w:rsidR="003D20BE">
              <w:rPr>
                <w:noProof/>
                <w:webHidden/>
              </w:rPr>
              <w:fldChar w:fldCharType="separate"/>
            </w:r>
            <w:r w:rsidR="00205E6E">
              <w:rPr>
                <w:noProof/>
                <w:webHidden/>
              </w:rPr>
              <w:t>2</w:t>
            </w:r>
            <w:r w:rsidR="003D20BE">
              <w:rPr>
                <w:noProof/>
                <w:webHidden/>
              </w:rPr>
              <w:fldChar w:fldCharType="end"/>
            </w:r>
          </w:hyperlink>
        </w:p>
        <w:p w14:paraId="326A2DA5" w14:textId="4464F8F9" w:rsidR="003D20BE" w:rsidRDefault="003D20BE">
          <w:pPr>
            <w:pStyle w:val="TOC2"/>
            <w:tabs>
              <w:tab w:val="left" w:pos="660"/>
              <w:tab w:val="right" w:leader="dot" w:pos="8630"/>
            </w:tabs>
            <w:rPr>
              <w:noProof/>
              <w:sz w:val="22"/>
              <w:szCs w:val="22"/>
              <w:lang w:eastAsia="en-US"/>
            </w:rPr>
          </w:pPr>
          <w:hyperlink w:anchor="_Toc31007525" w:history="1">
            <w:r w:rsidRPr="006D6603">
              <w:rPr>
                <w:rStyle w:val="Hyperlink"/>
                <w:noProof/>
              </w:rPr>
              <w:t>1.</w:t>
            </w:r>
            <w:r>
              <w:rPr>
                <w:noProof/>
                <w:sz w:val="22"/>
                <w:szCs w:val="22"/>
                <w:lang w:eastAsia="en-US"/>
              </w:rPr>
              <w:tab/>
            </w:r>
            <w:r w:rsidRPr="006D6603">
              <w:rPr>
                <w:rStyle w:val="Hyperlink"/>
                <w:noProof/>
              </w:rPr>
              <w:t>List:</w:t>
            </w:r>
            <w:r>
              <w:rPr>
                <w:noProof/>
                <w:webHidden/>
              </w:rPr>
              <w:tab/>
            </w:r>
            <w:r>
              <w:rPr>
                <w:noProof/>
                <w:webHidden/>
              </w:rPr>
              <w:fldChar w:fldCharType="begin"/>
            </w:r>
            <w:r>
              <w:rPr>
                <w:noProof/>
                <w:webHidden/>
              </w:rPr>
              <w:instrText xml:space="preserve"> PAGEREF _Toc31007525 \h </w:instrText>
            </w:r>
            <w:r>
              <w:rPr>
                <w:noProof/>
                <w:webHidden/>
              </w:rPr>
            </w:r>
            <w:r>
              <w:rPr>
                <w:noProof/>
                <w:webHidden/>
              </w:rPr>
              <w:fldChar w:fldCharType="separate"/>
            </w:r>
            <w:r w:rsidR="00205E6E">
              <w:rPr>
                <w:noProof/>
                <w:webHidden/>
              </w:rPr>
              <w:t>3</w:t>
            </w:r>
            <w:r>
              <w:rPr>
                <w:noProof/>
                <w:webHidden/>
              </w:rPr>
              <w:fldChar w:fldCharType="end"/>
            </w:r>
          </w:hyperlink>
        </w:p>
        <w:p w14:paraId="2E65DF85" w14:textId="338A9F30" w:rsidR="003D20BE" w:rsidRDefault="003D20BE">
          <w:pPr>
            <w:pStyle w:val="TOC2"/>
            <w:tabs>
              <w:tab w:val="right" w:leader="dot" w:pos="8630"/>
            </w:tabs>
            <w:rPr>
              <w:noProof/>
              <w:sz w:val="22"/>
              <w:szCs w:val="22"/>
              <w:lang w:eastAsia="en-US"/>
            </w:rPr>
          </w:pPr>
          <w:hyperlink w:anchor="_Toc31007526" w:history="1">
            <w:r w:rsidRPr="006D6603">
              <w:rPr>
                <w:rStyle w:val="Hyperlink"/>
                <w:noProof/>
              </w:rPr>
              <w:t>Types of lists:</w:t>
            </w:r>
            <w:r>
              <w:rPr>
                <w:noProof/>
                <w:webHidden/>
              </w:rPr>
              <w:tab/>
            </w:r>
            <w:r>
              <w:rPr>
                <w:noProof/>
                <w:webHidden/>
              </w:rPr>
              <w:fldChar w:fldCharType="begin"/>
            </w:r>
            <w:r>
              <w:rPr>
                <w:noProof/>
                <w:webHidden/>
              </w:rPr>
              <w:instrText xml:space="preserve"> PAGEREF _Toc31007526 \h </w:instrText>
            </w:r>
            <w:r>
              <w:rPr>
                <w:noProof/>
                <w:webHidden/>
              </w:rPr>
            </w:r>
            <w:r>
              <w:rPr>
                <w:noProof/>
                <w:webHidden/>
              </w:rPr>
              <w:fldChar w:fldCharType="separate"/>
            </w:r>
            <w:r w:rsidR="00205E6E">
              <w:rPr>
                <w:noProof/>
                <w:webHidden/>
              </w:rPr>
              <w:t>3</w:t>
            </w:r>
            <w:r>
              <w:rPr>
                <w:noProof/>
                <w:webHidden/>
              </w:rPr>
              <w:fldChar w:fldCharType="end"/>
            </w:r>
          </w:hyperlink>
        </w:p>
        <w:p w14:paraId="153CBD39" w14:textId="5C663E03" w:rsidR="003D20BE" w:rsidRDefault="003D20BE">
          <w:pPr>
            <w:pStyle w:val="TOC3"/>
            <w:tabs>
              <w:tab w:val="left" w:pos="880"/>
              <w:tab w:val="right" w:leader="dot" w:pos="8630"/>
            </w:tabs>
            <w:rPr>
              <w:i w:val="0"/>
              <w:iCs w:val="0"/>
              <w:noProof/>
              <w:sz w:val="22"/>
              <w:szCs w:val="22"/>
              <w:lang w:eastAsia="en-US"/>
            </w:rPr>
          </w:pPr>
          <w:hyperlink w:anchor="_Toc31007527" w:history="1">
            <w:r w:rsidRPr="006D6603">
              <w:rPr>
                <w:rStyle w:val="Hyperlink"/>
                <w:noProof/>
              </w:rPr>
              <w:t>1.</w:t>
            </w:r>
            <w:r>
              <w:rPr>
                <w:i w:val="0"/>
                <w:iCs w:val="0"/>
                <w:noProof/>
                <w:sz w:val="22"/>
                <w:szCs w:val="22"/>
                <w:lang w:eastAsia="en-US"/>
              </w:rPr>
              <w:tab/>
            </w:r>
            <w:r w:rsidRPr="006D6603">
              <w:rPr>
                <w:rStyle w:val="Hyperlink"/>
                <w:noProof/>
              </w:rPr>
              <w:t>ArrayList:</w:t>
            </w:r>
            <w:r>
              <w:rPr>
                <w:noProof/>
                <w:webHidden/>
              </w:rPr>
              <w:tab/>
            </w:r>
            <w:r>
              <w:rPr>
                <w:noProof/>
                <w:webHidden/>
              </w:rPr>
              <w:fldChar w:fldCharType="begin"/>
            </w:r>
            <w:r>
              <w:rPr>
                <w:noProof/>
                <w:webHidden/>
              </w:rPr>
              <w:instrText xml:space="preserve"> PAGEREF _Toc31007527 \h </w:instrText>
            </w:r>
            <w:r>
              <w:rPr>
                <w:noProof/>
                <w:webHidden/>
              </w:rPr>
            </w:r>
            <w:r>
              <w:rPr>
                <w:noProof/>
                <w:webHidden/>
              </w:rPr>
              <w:fldChar w:fldCharType="separate"/>
            </w:r>
            <w:r w:rsidR="00205E6E">
              <w:rPr>
                <w:noProof/>
                <w:webHidden/>
              </w:rPr>
              <w:t>3</w:t>
            </w:r>
            <w:r>
              <w:rPr>
                <w:noProof/>
                <w:webHidden/>
              </w:rPr>
              <w:fldChar w:fldCharType="end"/>
            </w:r>
          </w:hyperlink>
        </w:p>
        <w:p w14:paraId="5633E742" w14:textId="370B5013" w:rsidR="003D20BE" w:rsidRDefault="003D20BE">
          <w:pPr>
            <w:pStyle w:val="TOC3"/>
            <w:tabs>
              <w:tab w:val="left" w:pos="880"/>
              <w:tab w:val="right" w:leader="dot" w:pos="8630"/>
            </w:tabs>
            <w:rPr>
              <w:i w:val="0"/>
              <w:iCs w:val="0"/>
              <w:noProof/>
              <w:sz w:val="22"/>
              <w:szCs w:val="22"/>
              <w:lang w:eastAsia="en-US"/>
            </w:rPr>
          </w:pPr>
          <w:hyperlink w:anchor="_Toc31007528" w:history="1">
            <w:r w:rsidRPr="006D6603">
              <w:rPr>
                <w:rStyle w:val="Hyperlink"/>
                <w:noProof/>
              </w:rPr>
              <w:t>2.</w:t>
            </w:r>
            <w:r>
              <w:rPr>
                <w:i w:val="0"/>
                <w:iCs w:val="0"/>
                <w:noProof/>
                <w:sz w:val="22"/>
                <w:szCs w:val="22"/>
                <w:lang w:eastAsia="en-US"/>
              </w:rPr>
              <w:tab/>
            </w:r>
            <w:r w:rsidRPr="006D6603">
              <w:rPr>
                <w:rStyle w:val="Hyperlink"/>
                <w:noProof/>
              </w:rPr>
              <w:t>LinkedList:</w:t>
            </w:r>
            <w:r>
              <w:rPr>
                <w:noProof/>
                <w:webHidden/>
              </w:rPr>
              <w:tab/>
            </w:r>
            <w:r>
              <w:rPr>
                <w:noProof/>
                <w:webHidden/>
              </w:rPr>
              <w:fldChar w:fldCharType="begin"/>
            </w:r>
            <w:r>
              <w:rPr>
                <w:noProof/>
                <w:webHidden/>
              </w:rPr>
              <w:instrText xml:space="preserve"> PAGEREF _Toc31007528 \h </w:instrText>
            </w:r>
            <w:r>
              <w:rPr>
                <w:noProof/>
                <w:webHidden/>
              </w:rPr>
            </w:r>
            <w:r>
              <w:rPr>
                <w:noProof/>
                <w:webHidden/>
              </w:rPr>
              <w:fldChar w:fldCharType="separate"/>
            </w:r>
            <w:r w:rsidR="00205E6E">
              <w:rPr>
                <w:noProof/>
                <w:webHidden/>
              </w:rPr>
              <w:t>4</w:t>
            </w:r>
            <w:r>
              <w:rPr>
                <w:noProof/>
                <w:webHidden/>
              </w:rPr>
              <w:fldChar w:fldCharType="end"/>
            </w:r>
          </w:hyperlink>
        </w:p>
        <w:p w14:paraId="203BA79E" w14:textId="06B93F02" w:rsidR="003D20BE" w:rsidRDefault="003D20BE">
          <w:pPr>
            <w:pStyle w:val="TOC3"/>
            <w:tabs>
              <w:tab w:val="right" w:leader="dot" w:pos="8630"/>
            </w:tabs>
            <w:rPr>
              <w:i w:val="0"/>
              <w:iCs w:val="0"/>
              <w:noProof/>
              <w:sz w:val="22"/>
              <w:szCs w:val="22"/>
              <w:lang w:eastAsia="en-US"/>
            </w:rPr>
          </w:pPr>
          <w:hyperlink w:anchor="_Toc31007529" w:history="1">
            <w:r w:rsidRPr="006D6603">
              <w:rPr>
                <w:rStyle w:val="Hyperlink"/>
                <w:noProof/>
              </w:rPr>
              <w:t>Advantages of Linked List</w:t>
            </w:r>
            <w:r>
              <w:rPr>
                <w:noProof/>
                <w:webHidden/>
              </w:rPr>
              <w:tab/>
            </w:r>
            <w:r>
              <w:rPr>
                <w:noProof/>
                <w:webHidden/>
              </w:rPr>
              <w:fldChar w:fldCharType="begin"/>
            </w:r>
            <w:r>
              <w:rPr>
                <w:noProof/>
                <w:webHidden/>
              </w:rPr>
              <w:instrText xml:space="preserve"> PAGEREF _Toc31007529 \h </w:instrText>
            </w:r>
            <w:r>
              <w:rPr>
                <w:noProof/>
                <w:webHidden/>
              </w:rPr>
            </w:r>
            <w:r>
              <w:rPr>
                <w:noProof/>
                <w:webHidden/>
              </w:rPr>
              <w:fldChar w:fldCharType="separate"/>
            </w:r>
            <w:r w:rsidR="00205E6E">
              <w:rPr>
                <w:noProof/>
                <w:webHidden/>
              </w:rPr>
              <w:t>4</w:t>
            </w:r>
            <w:r>
              <w:rPr>
                <w:noProof/>
                <w:webHidden/>
              </w:rPr>
              <w:fldChar w:fldCharType="end"/>
            </w:r>
          </w:hyperlink>
        </w:p>
        <w:p w14:paraId="2B9A2DAB" w14:textId="6A44423B" w:rsidR="003D20BE" w:rsidRDefault="003D20BE">
          <w:pPr>
            <w:pStyle w:val="TOC3"/>
            <w:tabs>
              <w:tab w:val="right" w:leader="dot" w:pos="8630"/>
            </w:tabs>
            <w:rPr>
              <w:i w:val="0"/>
              <w:iCs w:val="0"/>
              <w:noProof/>
              <w:sz w:val="22"/>
              <w:szCs w:val="22"/>
              <w:lang w:eastAsia="en-US"/>
            </w:rPr>
          </w:pPr>
          <w:hyperlink w:anchor="_Toc31007530" w:history="1">
            <w:r w:rsidRPr="006D6603">
              <w:rPr>
                <w:rStyle w:val="Hyperlink"/>
                <w:noProof/>
              </w:rPr>
              <w:t>Disadvantages of Linked List:</w:t>
            </w:r>
            <w:r>
              <w:rPr>
                <w:noProof/>
                <w:webHidden/>
              </w:rPr>
              <w:tab/>
            </w:r>
            <w:r>
              <w:rPr>
                <w:noProof/>
                <w:webHidden/>
              </w:rPr>
              <w:fldChar w:fldCharType="begin"/>
            </w:r>
            <w:r>
              <w:rPr>
                <w:noProof/>
                <w:webHidden/>
              </w:rPr>
              <w:instrText xml:space="preserve"> PAGEREF _Toc31007530 \h </w:instrText>
            </w:r>
            <w:r>
              <w:rPr>
                <w:noProof/>
                <w:webHidden/>
              </w:rPr>
            </w:r>
            <w:r>
              <w:rPr>
                <w:noProof/>
                <w:webHidden/>
              </w:rPr>
              <w:fldChar w:fldCharType="separate"/>
            </w:r>
            <w:r w:rsidR="00205E6E">
              <w:rPr>
                <w:noProof/>
                <w:webHidden/>
              </w:rPr>
              <w:t>4</w:t>
            </w:r>
            <w:r>
              <w:rPr>
                <w:noProof/>
                <w:webHidden/>
              </w:rPr>
              <w:fldChar w:fldCharType="end"/>
            </w:r>
          </w:hyperlink>
        </w:p>
        <w:p w14:paraId="54D6C7B8" w14:textId="3FFA46C9" w:rsidR="003D20BE" w:rsidRDefault="003D20BE">
          <w:pPr>
            <w:pStyle w:val="TOC3"/>
            <w:tabs>
              <w:tab w:val="right" w:leader="dot" w:pos="8630"/>
            </w:tabs>
            <w:rPr>
              <w:i w:val="0"/>
              <w:iCs w:val="0"/>
              <w:noProof/>
              <w:sz w:val="22"/>
              <w:szCs w:val="22"/>
              <w:lang w:eastAsia="en-US"/>
            </w:rPr>
          </w:pPr>
          <w:hyperlink w:anchor="_Toc31007531" w:history="1">
            <w:r w:rsidRPr="006D6603">
              <w:rPr>
                <w:rStyle w:val="Hyperlink"/>
                <w:noProof/>
              </w:rPr>
              <w:t>Linked list operations:</w:t>
            </w:r>
            <w:r>
              <w:rPr>
                <w:noProof/>
                <w:webHidden/>
              </w:rPr>
              <w:tab/>
            </w:r>
            <w:r>
              <w:rPr>
                <w:noProof/>
                <w:webHidden/>
              </w:rPr>
              <w:fldChar w:fldCharType="begin"/>
            </w:r>
            <w:r>
              <w:rPr>
                <w:noProof/>
                <w:webHidden/>
              </w:rPr>
              <w:instrText xml:space="preserve"> PAGEREF _Toc31007531 \h </w:instrText>
            </w:r>
            <w:r>
              <w:rPr>
                <w:noProof/>
                <w:webHidden/>
              </w:rPr>
            </w:r>
            <w:r>
              <w:rPr>
                <w:noProof/>
                <w:webHidden/>
              </w:rPr>
              <w:fldChar w:fldCharType="separate"/>
            </w:r>
            <w:r w:rsidR="00205E6E">
              <w:rPr>
                <w:noProof/>
                <w:webHidden/>
              </w:rPr>
              <w:t>5</w:t>
            </w:r>
            <w:r>
              <w:rPr>
                <w:noProof/>
                <w:webHidden/>
              </w:rPr>
              <w:fldChar w:fldCharType="end"/>
            </w:r>
          </w:hyperlink>
        </w:p>
        <w:p w14:paraId="4EB8CC70" w14:textId="17B1819C" w:rsidR="003D20BE" w:rsidRDefault="003D20BE">
          <w:pPr>
            <w:pStyle w:val="TOC3"/>
            <w:tabs>
              <w:tab w:val="right" w:leader="dot" w:pos="8630"/>
            </w:tabs>
            <w:rPr>
              <w:i w:val="0"/>
              <w:iCs w:val="0"/>
              <w:noProof/>
              <w:sz w:val="22"/>
              <w:szCs w:val="22"/>
              <w:lang w:eastAsia="en-US"/>
            </w:rPr>
          </w:pPr>
          <w:hyperlink w:anchor="_Toc31007532" w:history="1">
            <w:r w:rsidRPr="006D6603">
              <w:rPr>
                <w:rStyle w:val="Hyperlink"/>
                <w:noProof/>
              </w:rPr>
              <w:t>The way it helped us with developing the code:</w:t>
            </w:r>
            <w:r>
              <w:rPr>
                <w:noProof/>
                <w:webHidden/>
              </w:rPr>
              <w:tab/>
            </w:r>
            <w:r>
              <w:rPr>
                <w:noProof/>
                <w:webHidden/>
              </w:rPr>
              <w:fldChar w:fldCharType="begin"/>
            </w:r>
            <w:r>
              <w:rPr>
                <w:noProof/>
                <w:webHidden/>
              </w:rPr>
              <w:instrText xml:space="preserve"> PAGEREF _Toc31007532 \h </w:instrText>
            </w:r>
            <w:r>
              <w:rPr>
                <w:noProof/>
                <w:webHidden/>
              </w:rPr>
            </w:r>
            <w:r>
              <w:rPr>
                <w:noProof/>
                <w:webHidden/>
              </w:rPr>
              <w:fldChar w:fldCharType="separate"/>
            </w:r>
            <w:r w:rsidR="00205E6E">
              <w:rPr>
                <w:noProof/>
                <w:webHidden/>
              </w:rPr>
              <w:t>9</w:t>
            </w:r>
            <w:r>
              <w:rPr>
                <w:noProof/>
                <w:webHidden/>
              </w:rPr>
              <w:fldChar w:fldCharType="end"/>
            </w:r>
          </w:hyperlink>
        </w:p>
        <w:p w14:paraId="2287C26D" w14:textId="3BEE605E" w:rsidR="003D20BE" w:rsidRDefault="003D20BE">
          <w:pPr>
            <w:pStyle w:val="TOC2"/>
            <w:tabs>
              <w:tab w:val="left" w:pos="660"/>
              <w:tab w:val="right" w:leader="dot" w:pos="8630"/>
            </w:tabs>
            <w:rPr>
              <w:noProof/>
              <w:sz w:val="22"/>
              <w:szCs w:val="22"/>
              <w:lang w:eastAsia="en-US"/>
            </w:rPr>
          </w:pPr>
          <w:hyperlink w:anchor="_Toc31007533" w:history="1">
            <w:r w:rsidRPr="006D6603">
              <w:rPr>
                <w:rStyle w:val="Hyperlink"/>
                <w:noProof/>
              </w:rPr>
              <w:t>2.</w:t>
            </w:r>
            <w:r>
              <w:rPr>
                <w:noProof/>
                <w:sz w:val="22"/>
                <w:szCs w:val="22"/>
                <w:lang w:eastAsia="en-US"/>
              </w:rPr>
              <w:tab/>
            </w:r>
            <w:r w:rsidRPr="006D6603">
              <w:rPr>
                <w:rStyle w:val="Hyperlink"/>
                <w:noProof/>
              </w:rPr>
              <w:t>Stack:</w:t>
            </w:r>
            <w:r>
              <w:rPr>
                <w:noProof/>
                <w:webHidden/>
              </w:rPr>
              <w:tab/>
            </w:r>
            <w:r>
              <w:rPr>
                <w:noProof/>
                <w:webHidden/>
              </w:rPr>
              <w:fldChar w:fldCharType="begin"/>
            </w:r>
            <w:r>
              <w:rPr>
                <w:noProof/>
                <w:webHidden/>
              </w:rPr>
              <w:instrText xml:space="preserve"> PAGEREF _Toc31007533 \h </w:instrText>
            </w:r>
            <w:r>
              <w:rPr>
                <w:noProof/>
                <w:webHidden/>
              </w:rPr>
            </w:r>
            <w:r>
              <w:rPr>
                <w:noProof/>
                <w:webHidden/>
              </w:rPr>
              <w:fldChar w:fldCharType="separate"/>
            </w:r>
            <w:r w:rsidR="00205E6E">
              <w:rPr>
                <w:noProof/>
                <w:webHidden/>
              </w:rPr>
              <w:t>11</w:t>
            </w:r>
            <w:r>
              <w:rPr>
                <w:noProof/>
                <w:webHidden/>
              </w:rPr>
              <w:fldChar w:fldCharType="end"/>
            </w:r>
          </w:hyperlink>
        </w:p>
        <w:p w14:paraId="4D3A8BFD" w14:textId="1EA72CC6" w:rsidR="003D20BE" w:rsidRDefault="003D20BE">
          <w:pPr>
            <w:pStyle w:val="TOC3"/>
            <w:tabs>
              <w:tab w:val="right" w:leader="dot" w:pos="8630"/>
            </w:tabs>
            <w:rPr>
              <w:i w:val="0"/>
              <w:iCs w:val="0"/>
              <w:noProof/>
              <w:sz w:val="22"/>
              <w:szCs w:val="22"/>
              <w:lang w:eastAsia="en-US"/>
            </w:rPr>
          </w:pPr>
          <w:hyperlink w:anchor="_Toc31007534" w:history="1">
            <w:r w:rsidRPr="006D6603">
              <w:rPr>
                <w:rStyle w:val="Hyperlink"/>
                <w:noProof/>
              </w:rPr>
              <w:t>Stack Operations:</w:t>
            </w:r>
            <w:r>
              <w:rPr>
                <w:noProof/>
                <w:webHidden/>
              </w:rPr>
              <w:tab/>
            </w:r>
            <w:r>
              <w:rPr>
                <w:noProof/>
                <w:webHidden/>
              </w:rPr>
              <w:fldChar w:fldCharType="begin"/>
            </w:r>
            <w:r>
              <w:rPr>
                <w:noProof/>
                <w:webHidden/>
              </w:rPr>
              <w:instrText xml:space="preserve"> PAGEREF _Toc31007534 \h </w:instrText>
            </w:r>
            <w:r>
              <w:rPr>
                <w:noProof/>
                <w:webHidden/>
              </w:rPr>
            </w:r>
            <w:r>
              <w:rPr>
                <w:noProof/>
                <w:webHidden/>
              </w:rPr>
              <w:fldChar w:fldCharType="separate"/>
            </w:r>
            <w:r w:rsidR="00205E6E">
              <w:rPr>
                <w:noProof/>
                <w:webHidden/>
              </w:rPr>
              <w:t>11</w:t>
            </w:r>
            <w:r>
              <w:rPr>
                <w:noProof/>
                <w:webHidden/>
              </w:rPr>
              <w:fldChar w:fldCharType="end"/>
            </w:r>
          </w:hyperlink>
        </w:p>
        <w:p w14:paraId="5A19522F" w14:textId="17215662" w:rsidR="003D20BE" w:rsidRDefault="003D20BE">
          <w:pPr>
            <w:pStyle w:val="TOC2"/>
            <w:tabs>
              <w:tab w:val="left" w:pos="660"/>
              <w:tab w:val="right" w:leader="dot" w:pos="8630"/>
            </w:tabs>
            <w:rPr>
              <w:noProof/>
              <w:sz w:val="22"/>
              <w:szCs w:val="22"/>
              <w:lang w:eastAsia="en-US"/>
            </w:rPr>
          </w:pPr>
          <w:hyperlink w:anchor="_Toc31007535" w:history="1">
            <w:r w:rsidRPr="006D6603">
              <w:rPr>
                <w:rStyle w:val="Hyperlink"/>
                <w:noProof/>
              </w:rPr>
              <w:t>3.</w:t>
            </w:r>
            <w:r>
              <w:rPr>
                <w:noProof/>
                <w:sz w:val="22"/>
                <w:szCs w:val="22"/>
                <w:lang w:eastAsia="en-US"/>
              </w:rPr>
              <w:tab/>
            </w:r>
            <w:r w:rsidRPr="006D6603">
              <w:rPr>
                <w:rStyle w:val="Hyperlink"/>
                <w:noProof/>
              </w:rPr>
              <w:t>Queue:</w:t>
            </w:r>
            <w:r>
              <w:rPr>
                <w:noProof/>
                <w:webHidden/>
              </w:rPr>
              <w:tab/>
            </w:r>
            <w:r>
              <w:rPr>
                <w:noProof/>
                <w:webHidden/>
              </w:rPr>
              <w:fldChar w:fldCharType="begin"/>
            </w:r>
            <w:r>
              <w:rPr>
                <w:noProof/>
                <w:webHidden/>
              </w:rPr>
              <w:instrText xml:space="preserve"> PAGEREF _Toc31007535 \h </w:instrText>
            </w:r>
            <w:r>
              <w:rPr>
                <w:noProof/>
                <w:webHidden/>
              </w:rPr>
            </w:r>
            <w:r>
              <w:rPr>
                <w:noProof/>
                <w:webHidden/>
              </w:rPr>
              <w:fldChar w:fldCharType="separate"/>
            </w:r>
            <w:r w:rsidR="00205E6E">
              <w:rPr>
                <w:noProof/>
                <w:webHidden/>
              </w:rPr>
              <w:t>11</w:t>
            </w:r>
            <w:r>
              <w:rPr>
                <w:noProof/>
                <w:webHidden/>
              </w:rPr>
              <w:fldChar w:fldCharType="end"/>
            </w:r>
          </w:hyperlink>
        </w:p>
        <w:p w14:paraId="1872B6C9" w14:textId="765EF6EA" w:rsidR="003D20BE" w:rsidRDefault="003D20BE">
          <w:pPr>
            <w:pStyle w:val="TOC3"/>
            <w:tabs>
              <w:tab w:val="right" w:leader="dot" w:pos="8630"/>
            </w:tabs>
            <w:rPr>
              <w:i w:val="0"/>
              <w:iCs w:val="0"/>
              <w:noProof/>
              <w:sz w:val="22"/>
              <w:szCs w:val="22"/>
              <w:lang w:eastAsia="en-US"/>
            </w:rPr>
          </w:pPr>
          <w:hyperlink w:anchor="_Toc31007536" w:history="1">
            <w:r w:rsidRPr="006D6603">
              <w:rPr>
                <w:rStyle w:val="Hyperlink"/>
                <w:noProof/>
              </w:rPr>
              <w:t>Queue Operations:</w:t>
            </w:r>
            <w:r>
              <w:rPr>
                <w:noProof/>
                <w:webHidden/>
              </w:rPr>
              <w:tab/>
            </w:r>
            <w:r>
              <w:rPr>
                <w:noProof/>
                <w:webHidden/>
              </w:rPr>
              <w:fldChar w:fldCharType="begin"/>
            </w:r>
            <w:r>
              <w:rPr>
                <w:noProof/>
                <w:webHidden/>
              </w:rPr>
              <w:instrText xml:space="preserve"> PAGEREF _Toc31007536 \h </w:instrText>
            </w:r>
            <w:r>
              <w:rPr>
                <w:noProof/>
                <w:webHidden/>
              </w:rPr>
            </w:r>
            <w:r>
              <w:rPr>
                <w:noProof/>
                <w:webHidden/>
              </w:rPr>
              <w:fldChar w:fldCharType="separate"/>
            </w:r>
            <w:r w:rsidR="00205E6E">
              <w:rPr>
                <w:noProof/>
                <w:webHidden/>
              </w:rPr>
              <w:t>12</w:t>
            </w:r>
            <w:r>
              <w:rPr>
                <w:noProof/>
                <w:webHidden/>
              </w:rPr>
              <w:fldChar w:fldCharType="end"/>
            </w:r>
          </w:hyperlink>
        </w:p>
        <w:p w14:paraId="03DAEB1B" w14:textId="337AC529" w:rsidR="003D20BE" w:rsidRDefault="003D20BE">
          <w:pPr>
            <w:pStyle w:val="TOC1"/>
            <w:tabs>
              <w:tab w:val="right" w:leader="dot" w:pos="8630"/>
            </w:tabs>
            <w:rPr>
              <w:noProof/>
              <w:sz w:val="22"/>
              <w:szCs w:val="22"/>
              <w:lang w:eastAsia="en-US"/>
            </w:rPr>
          </w:pPr>
          <w:hyperlink w:anchor="_Toc31007537" w:history="1">
            <w:r w:rsidRPr="006D6603">
              <w:rPr>
                <w:rStyle w:val="Hyperlink"/>
                <w:noProof/>
              </w:rPr>
              <w:t>Graph</w:t>
            </w:r>
            <w:r>
              <w:rPr>
                <w:noProof/>
                <w:webHidden/>
              </w:rPr>
              <w:tab/>
            </w:r>
            <w:r>
              <w:rPr>
                <w:noProof/>
                <w:webHidden/>
              </w:rPr>
              <w:fldChar w:fldCharType="begin"/>
            </w:r>
            <w:r>
              <w:rPr>
                <w:noProof/>
                <w:webHidden/>
              </w:rPr>
              <w:instrText xml:space="preserve"> PAGEREF _Toc31007537 \h </w:instrText>
            </w:r>
            <w:r>
              <w:rPr>
                <w:noProof/>
                <w:webHidden/>
              </w:rPr>
            </w:r>
            <w:r>
              <w:rPr>
                <w:noProof/>
                <w:webHidden/>
              </w:rPr>
              <w:fldChar w:fldCharType="separate"/>
            </w:r>
            <w:r w:rsidR="00205E6E">
              <w:rPr>
                <w:noProof/>
                <w:webHidden/>
              </w:rPr>
              <w:t>13</w:t>
            </w:r>
            <w:r>
              <w:rPr>
                <w:noProof/>
                <w:webHidden/>
              </w:rPr>
              <w:fldChar w:fldCharType="end"/>
            </w:r>
          </w:hyperlink>
        </w:p>
        <w:p w14:paraId="007A1320" w14:textId="4993B3C2" w:rsidR="003D20BE" w:rsidRDefault="003D20BE">
          <w:pPr>
            <w:pStyle w:val="TOC1"/>
            <w:tabs>
              <w:tab w:val="right" w:leader="dot" w:pos="8630"/>
            </w:tabs>
            <w:rPr>
              <w:noProof/>
              <w:sz w:val="22"/>
              <w:szCs w:val="22"/>
              <w:lang w:eastAsia="en-US"/>
            </w:rPr>
          </w:pPr>
          <w:hyperlink w:anchor="_Toc31007538" w:history="1">
            <w:r w:rsidRPr="006D6603">
              <w:rPr>
                <w:rStyle w:val="Hyperlink"/>
                <w:noProof/>
              </w:rPr>
              <w:t>Flow Chart</w:t>
            </w:r>
            <w:r>
              <w:rPr>
                <w:noProof/>
                <w:webHidden/>
              </w:rPr>
              <w:tab/>
            </w:r>
            <w:r>
              <w:rPr>
                <w:noProof/>
                <w:webHidden/>
              </w:rPr>
              <w:fldChar w:fldCharType="begin"/>
            </w:r>
            <w:r>
              <w:rPr>
                <w:noProof/>
                <w:webHidden/>
              </w:rPr>
              <w:instrText xml:space="preserve"> PAGEREF _Toc31007538 \h </w:instrText>
            </w:r>
            <w:r>
              <w:rPr>
                <w:noProof/>
                <w:webHidden/>
              </w:rPr>
            </w:r>
            <w:r>
              <w:rPr>
                <w:noProof/>
                <w:webHidden/>
              </w:rPr>
              <w:fldChar w:fldCharType="separate"/>
            </w:r>
            <w:r w:rsidR="00205E6E">
              <w:rPr>
                <w:noProof/>
                <w:webHidden/>
              </w:rPr>
              <w:t>14</w:t>
            </w:r>
            <w:r>
              <w:rPr>
                <w:noProof/>
                <w:webHidden/>
              </w:rPr>
              <w:fldChar w:fldCharType="end"/>
            </w:r>
          </w:hyperlink>
        </w:p>
        <w:p w14:paraId="663C5B75" w14:textId="0ED0A3BB" w:rsidR="003D20BE" w:rsidRDefault="003D20BE">
          <w:pPr>
            <w:pStyle w:val="TOC1"/>
            <w:tabs>
              <w:tab w:val="right" w:leader="dot" w:pos="8630"/>
            </w:tabs>
            <w:rPr>
              <w:noProof/>
              <w:sz w:val="22"/>
              <w:szCs w:val="22"/>
              <w:lang w:eastAsia="en-US"/>
            </w:rPr>
          </w:pPr>
          <w:hyperlink w:anchor="_Toc31007539" w:history="1">
            <w:r w:rsidRPr="006D6603">
              <w:rPr>
                <w:rStyle w:val="Hyperlink"/>
                <w:noProof/>
              </w:rPr>
              <w:t>Shortest path pseudocode and algorithm</w:t>
            </w:r>
            <w:r>
              <w:rPr>
                <w:noProof/>
                <w:webHidden/>
              </w:rPr>
              <w:tab/>
            </w:r>
            <w:r>
              <w:rPr>
                <w:noProof/>
                <w:webHidden/>
              </w:rPr>
              <w:fldChar w:fldCharType="begin"/>
            </w:r>
            <w:r>
              <w:rPr>
                <w:noProof/>
                <w:webHidden/>
              </w:rPr>
              <w:instrText xml:space="preserve"> PAGEREF _Toc31007539 \h </w:instrText>
            </w:r>
            <w:r>
              <w:rPr>
                <w:noProof/>
                <w:webHidden/>
              </w:rPr>
            </w:r>
            <w:r>
              <w:rPr>
                <w:noProof/>
                <w:webHidden/>
              </w:rPr>
              <w:fldChar w:fldCharType="separate"/>
            </w:r>
            <w:r w:rsidR="00205E6E">
              <w:rPr>
                <w:noProof/>
                <w:webHidden/>
              </w:rPr>
              <w:t>15</w:t>
            </w:r>
            <w:r>
              <w:rPr>
                <w:noProof/>
                <w:webHidden/>
              </w:rPr>
              <w:fldChar w:fldCharType="end"/>
            </w:r>
          </w:hyperlink>
        </w:p>
        <w:p w14:paraId="348D977C" w14:textId="4D64C838" w:rsidR="003D20BE" w:rsidRDefault="003D20BE">
          <w:pPr>
            <w:pStyle w:val="TOC1"/>
            <w:tabs>
              <w:tab w:val="right" w:leader="dot" w:pos="8630"/>
            </w:tabs>
            <w:rPr>
              <w:noProof/>
              <w:sz w:val="22"/>
              <w:szCs w:val="22"/>
              <w:lang w:eastAsia="en-US"/>
            </w:rPr>
          </w:pPr>
          <w:hyperlink w:anchor="_Toc31007540" w:history="1">
            <w:r w:rsidRPr="006D6603">
              <w:rPr>
                <w:rStyle w:val="Hyperlink"/>
                <w:noProof/>
              </w:rPr>
              <w:t>Classes</w:t>
            </w:r>
            <w:r>
              <w:rPr>
                <w:noProof/>
                <w:webHidden/>
              </w:rPr>
              <w:tab/>
            </w:r>
            <w:r>
              <w:rPr>
                <w:noProof/>
                <w:webHidden/>
              </w:rPr>
              <w:fldChar w:fldCharType="begin"/>
            </w:r>
            <w:r>
              <w:rPr>
                <w:noProof/>
                <w:webHidden/>
              </w:rPr>
              <w:instrText xml:space="preserve"> PAGEREF _Toc31007540 \h </w:instrText>
            </w:r>
            <w:r>
              <w:rPr>
                <w:noProof/>
                <w:webHidden/>
              </w:rPr>
            </w:r>
            <w:r>
              <w:rPr>
                <w:noProof/>
                <w:webHidden/>
              </w:rPr>
              <w:fldChar w:fldCharType="separate"/>
            </w:r>
            <w:r w:rsidR="00205E6E">
              <w:rPr>
                <w:noProof/>
                <w:webHidden/>
              </w:rPr>
              <w:t>17</w:t>
            </w:r>
            <w:r>
              <w:rPr>
                <w:noProof/>
                <w:webHidden/>
              </w:rPr>
              <w:fldChar w:fldCharType="end"/>
            </w:r>
          </w:hyperlink>
        </w:p>
        <w:p w14:paraId="36F93847" w14:textId="7D132761" w:rsidR="003D20BE" w:rsidRDefault="003D20BE">
          <w:pPr>
            <w:pStyle w:val="TOC3"/>
            <w:tabs>
              <w:tab w:val="left" w:pos="880"/>
              <w:tab w:val="right" w:leader="dot" w:pos="8630"/>
            </w:tabs>
            <w:rPr>
              <w:i w:val="0"/>
              <w:iCs w:val="0"/>
              <w:noProof/>
              <w:sz w:val="22"/>
              <w:szCs w:val="22"/>
              <w:lang w:eastAsia="en-US"/>
            </w:rPr>
          </w:pPr>
          <w:hyperlink w:anchor="_Toc31007541" w:history="1">
            <w:r w:rsidRPr="006D6603">
              <w:rPr>
                <w:rStyle w:val="Hyperlink"/>
                <w:rFonts w:ascii="Symbol" w:hAnsi="Symbol" w:cstheme="minorHAnsi"/>
                <w:noProof/>
              </w:rPr>
              <w:t></w:t>
            </w:r>
            <w:r>
              <w:rPr>
                <w:i w:val="0"/>
                <w:iCs w:val="0"/>
                <w:noProof/>
                <w:sz w:val="22"/>
                <w:szCs w:val="22"/>
                <w:lang w:eastAsia="en-US"/>
              </w:rPr>
              <w:tab/>
            </w:r>
            <w:r w:rsidRPr="006D6603">
              <w:rPr>
                <w:rStyle w:val="Hyperlink"/>
                <w:noProof/>
              </w:rPr>
              <w:t>Inheritance:</w:t>
            </w:r>
            <w:r>
              <w:rPr>
                <w:noProof/>
                <w:webHidden/>
              </w:rPr>
              <w:tab/>
            </w:r>
            <w:r>
              <w:rPr>
                <w:noProof/>
                <w:webHidden/>
              </w:rPr>
              <w:fldChar w:fldCharType="begin"/>
            </w:r>
            <w:r>
              <w:rPr>
                <w:noProof/>
                <w:webHidden/>
              </w:rPr>
              <w:instrText xml:space="preserve"> PAGEREF _Toc31007541 \h </w:instrText>
            </w:r>
            <w:r>
              <w:rPr>
                <w:noProof/>
                <w:webHidden/>
              </w:rPr>
            </w:r>
            <w:r>
              <w:rPr>
                <w:noProof/>
                <w:webHidden/>
              </w:rPr>
              <w:fldChar w:fldCharType="separate"/>
            </w:r>
            <w:r w:rsidR="00205E6E">
              <w:rPr>
                <w:noProof/>
                <w:webHidden/>
              </w:rPr>
              <w:t>18</w:t>
            </w:r>
            <w:r>
              <w:rPr>
                <w:noProof/>
                <w:webHidden/>
              </w:rPr>
              <w:fldChar w:fldCharType="end"/>
            </w:r>
          </w:hyperlink>
        </w:p>
        <w:p w14:paraId="11F0D988" w14:textId="7C6897DD" w:rsidR="003D20BE" w:rsidRDefault="003D20BE">
          <w:pPr>
            <w:pStyle w:val="TOC2"/>
            <w:tabs>
              <w:tab w:val="right" w:leader="dot" w:pos="8630"/>
            </w:tabs>
            <w:rPr>
              <w:noProof/>
              <w:sz w:val="22"/>
              <w:szCs w:val="22"/>
              <w:lang w:eastAsia="en-US"/>
            </w:rPr>
          </w:pPr>
          <w:hyperlink w:anchor="_Toc31007542" w:history="1">
            <w:r w:rsidRPr="006D6603">
              <w:rPr>
                <w:rStyle w:val="Hyperlink"/>
                <w:noProof/>
              </w:rPr>
              <w:t>Advantages of inheritance:</w:t>
            </w:r>
            <w:r>
              <w:rPr>
                <w:noProof/>
                <w:webHidden/>
              </w:rPr>
              <w:tab/>
            </w:r>
            <w:r>
              <w:rPr>
                <w:noProof/>
                <w:webHidden/>
              </w:rPr>
              <w:fldChar w:fldCharType="begin"/>
            </w:r>
            <w:r>
              <w:rPr>
                <w:noProof/>
                <w:webHidden/>
              </w:rPr>
              <w:instrText xml:space="preserve"> PAGEREF _Toc31007542 \h </w:instrText>
            </w:r>
            <w:r>
              <w:rPr>
                <w:noProof/>
                <w:webHidden/>
              </w:rPr>
            </w:r>
            <w:r>
              <w:rPr>
                <w:noProof/>
                <w:webHidden/>
              </w:rPr>
              <w:fldChar w:fldCharType="separate"/>
            </w:r>
            <w:r w:rsidR="00205E6E">
              <w:rPr>
                <w:noProof/>
                <w:webHidden/>
              </w:rPr>
              <w:t>18</w:t>
            </w:r>
            <w:r>
              <w:rPr>
                <w:noProof/>
                <w:webHidden/>
              </w:rPr>
              <w:fldChar w:fldCharType="end"/>
            </w:r>
          </w:hyperlink>
        </w:p>
        <w:p w14:paraId="5FD5F2CC" w14:textId="5EA3C81F" w:rsidR="003D20BE" w:rsidRDefault="003D20BE">
          <w:pPr>
            <w:pStyle w:val="TOC2"/>
            <w:tabs>
              <w:tab w:val="right" w:leader="dot" w:pos="8630"/>
            </w:tabs>
            <w:rPr>
              <w:noProof/>
              <w:sz w:val="22"/>
              <w:szCs w:val="22"/>
              <w:lang w:eastAsia="en-US"/>
            </w:rPr>
          </w:pPr>
          <w:hyperlink w:anchor="_Toc31007543" w:history="1">
            <w:r w:rsidRPr="006D6603">
              <w:rPr>
                <w:rStyle w:val="Hyperlink"/>
                <w:noProof/>
              </w:rPr>
              <w:t>Polymorphism:</w:t>
            </w:r>
            <w:r>
              <w:rPr>
                <w:noProof/>
                <w:webHidden/>
              </w:rPr>
              <w:tab/>
            </w:r>
            <w:r>
              <w:rPr>
                <w:noProof/>
                <w:webHidden/>
              </w:rPr>
              <w:fldChar w:fldCharType="begin"/>
            </w:r>
            <w:r>
              <w:rPr>
                <w:noProof/>
                <w:webHidden/>
              </w:rPr>
              <w:instrText xml:space="preserve"> PAGEREF _Toc31007543 \h </w:instrText>
            </w:r>
            <w:r>
              <w:rPr>
                <w:noProof/>
                <w:webHidden/>
              </w:rPr>
            </w:r>
            <w:r>
              <w:rPr>
                <w:noProof/>
                <w:webHidden/>
              </w:rPr>
              <w:fldChar w:fldCharType="separate"/>
            </w:r>
            <w:r w:rsidR="00205E6E">
              <w:rPr>
                <w:noProof/>
                <w:webHidden/>
              </w:rPr>
              <w:t>18</w:t>
            </w:r>
            <w:r>
              <w:rPr>
                <w:noProof/>
                <w:webHidden/>
              </w:rPr>
              <w:fldChar w:fldCharType="end"/>
            </w:r>
          </w:hyperlink>
        </w:p>
        <w:p w14:paraId="2DD06563" w14:textId="7F45CB69" w:rsidR="003D20BE" w:rsidRDefault="003D20BE">
          <w:pPr>
            <w:pStyle w:val="TOC2"/>
            <w:tabs>
              <w:tab w:val="right" w:leader="dot" w:pos="8630"/>
            </w:tabs>
            <w:rPr>
              <w:noProof/>
              <w:sz w:val="22"/>
              <w:szCs w:val="22"/>
              <w:lang w:eastAsia="en-US"/>
            </w:rPr>
          </w:pPr>
          <w:hyperlink w:anchor="_Toc31007544" w:history="1">
            <w:r w:rsidRPr="006D6603">
              <w:rPr>
                <w:rStyle w:val="Hyperlink"/>
                <w:noProof/>
              </w:rPr>
              <w:t>Types of polymorphism:</w:t>
            </w:r>
            <w:r>
              <w:rPr>
                <w:noProof/>
                <w:webHidden/>
              </w:rPr>
              <w:tab/>
            </w:r>
            <w:r>
              <w:rPr>
                <w:noProof/>
                <w:webHidden/>
              </w:rPr>
              <w:fldChar w:fldCharType="begin"/>
            </w:r>
            <w:r>
              <w:rPr>
                <w:noProof/>
                <w:webHidden/>
              </w:rPr>
              <w:instrText xml:space="preserve"> PAGEREF _Toc31007544 \h </w:instrText>
            </w:r>
            <w:r>
              <w:rPr>
                <w:noProof/>
                <w:webHidden/>
              </w:rPr>
            </w:r>
            <w:r>
              <w:rPr>
                <w:noProof/>
                <w:webHidden/>
              </w:rPr>
              <w:fldChar w:fldCharType="separate"/>
            </w:r>
            <w:r w:rsidR="00205E6E">
              <w:rPr>
                <w:noProof/>
                <w:webHidden/>
              </w:rPr>
              <w:t>18</w:t>
            </w:r>
            <w:r>
              <w:rPr>
                <w:noProof/>
                <w:webHidden/>
              </w:rPr>
              <w:fldChar w:fldCharType="end"/>
            </w:r>
          </w:hyperlink>
        </w:p>
        <w:p w14:paraId="2ECE424F" w14:textId="1F85D4E1" w:rsidR="003D20BE" w:rsidRDefault="003D20BE">
          <w:pPr>
            <w:pStyle w:val="TOC2"/>
            <w:tabs>
              <w:tab w:val="right" w:leader="dot" w:pos="8630"/>
            </w:tabs>
            <w:rPr>
              <w:noProof/>
              <w:sz w:val="22"/>
              <w:szCs w:val="22"/>
              <w:lang w:eastAsia="en-US"/>
            </w:rPr>
          </w:pPr>
          <w:hyperlink w:anchor="_Toc31007545" w:history="1">
            <w:r w:rsidRPr="006D6603">
              <w:rPr>
                <w:rStyle w:val="Hyperlink"/>
                <w:noProof/>
              </w:rPr>
              <w:t>Advantages of polymorphism:</w:t>
            </w:r>
            <w:r>
              <w:rPr>
                <w:noProof/>
                <w:webHidden/>
              </w:rPr>
              <w:tab/>
            </w:r>
            <w:r>
              <w:rPr>
                <w:noProof/>
                <w:webHidden/>
              </w:rPr>
              <w:fldChar w:fldCharType="begin"/>
            </w:r>
            <w:r>
              <w:rPr>
                <w:noProof/>
                <w:webHidden/>
              </w:rPr>
              <w:instrText xml:space="preserve"> PAGEREF _Toc31007545 \h </w:instrText>
            </w:r>
            <w:r>
              <w:rPr>
                <w:noProof/>
                <w:webHidden/>
              </w:rPr>
            </w:r>
            <w:r>
              <w:rPr>
                <w:noProof/>
                <w:webHidden/>
              </w:rPr>
              <w:fldChar w:fldCharType="separate"/>
            </w:r>
            <w:r w:rsidR="00205E6E">
              <w:rPr>
                <w:noProof/>
                <w:webHidden/>
              </w:rPr>
              <w:t>19</w:t>
            </w:r>
            <w:r>
              <w:rPr>
                <w:noProof/>
                <w:webHidden/>
              </w:rPr>
              <w:fldChar w:fldCharType="end"/>
            </w:r>
          </w:hyperlink>
        </w:p>
        <w:p w14:paraId="39D2A525" w14:textId="1D08CD80" w:rsidR="003D20BE" w:rsidRDefault="003D20BE">
          <w:pPr>
            <w:pStyle w:val="TOC2"/>
            <w:tabs>
              <w:tab w:val="right" w:leader="dot" w:pos="8630"/>
            </w:tabs>
            <w:rPr>
              <w:noProof/>
              <w:sz w:val="22"/>
              <w:szCs w:val="22"/>
              <w:lang w:eastAsia="en-US"/>
            </w:rPr>
          </w:pPr>
          <w:hyperlink w:anchor="_Toc31007546" w:history="1">
            <w:r w:rsidRPr="006D6603">
              <w:rPr>
                <w:rStyle w:val="Hyperlink"/>
                <w:noProof/>
              </w:rPr>
              <w:t>Encapsulation:</w:t>
            </w:r>
            <w:r>
              <w:rPr>
                <w:noProof/>
                <w:webHidden/>
              </w:rPr>
              <w:tab/>
            </w:r>
            <w:r>
              <w:rPr>
                <w:noProof/>
                <w:webHidden/>
              </w:rPr>
              <w:fldChar w:fldCharType="begin"/>
            </w:r>
            <w:r>
              <w:rPr>
                <w:noProof/>
                <w:webHidden/>
              </w:rPr>
              <w:instrText xml:space="preserve"> PAGEREF _Toc31007546 \h </w:instrText>
            </w:r>
            <w:r>
              <w:rPr>
                <w:noProof/>
                <w:webHidden/>
              </w:rPr>
            </w:r>
            <w:r>
              <w:rPr>
                <w:noProof/>
                <w:webHidden/>
              </w:rPr>
              <w:fldChar w:fldCharType="separate"/>
            </w:r>
            <w:r w:rsidR="00205E6E">
              <w:rPr>
                <w:noProof/>
                <w:webHidden/>
              </w:rPr>
              <w:t>19</w:t>
            </w:r>
            <w:r>
              <w:rPr>
                <w:noProof/>
                <w:webHidden/>
              </w:rPr>
              <w:fldChar w:fldCharType="end"/>
            </w:r>
          </w:hyperlink>
        </w:p>
        <w:p w14:paraId="61164B1D" w14:textId="744302E1" w:rsidR="003D20BE" w:rsidRDefault="003D20BE">
          <w:pPr>
            <w:pStyle w:val="TOC2"/>
            <w:tabs>
              <w:tab w:val="right" w:leader="dot" w:pos="8630"/>
            </w:tabs>
            <w:rPr>
              <w:noProof/>
              <w:sz w:val="22"/>
              <w:szCs w:val="22"/>
              <w:lang w:eastAsia="en-US"/>
            </w:rPr>
          </w:pPr>
          <w:hyperlink w:anchor="_Toc31007547" w:history="1">
            <w:r w:rsidRPr="006D6603">
              <w:rPr>
                <w:rStyle w:val="Hyperlink"/>
                <w:noProof/>
              </w:rPr>
              <w:t>Advantages of Encapsulation:</w:t>
            </w:r>
            <w:r>
              <w:rPr>
                <w:noProof/>
                <w:webHidden/>
              </w:rPr>
              <w:tab/>
            </w:r>
            <w:r>
              <w:rPr>
                <w:noProof/>
                <w:webHidden/>
              </w:rPr>
              <w:fldChar w:fldCharType="begin"/>
            </w:r>
            <w:r>
              <w:rPr>
                <w:noProof/>
                <w:webHidden/>
              </w:rPr>
              <w:instrText xml:space="preserve"> PAGEREF _Toc31007547 \h </w:instrText>
            </w:r>
            <w:r>
              <w:rPr>
                <w:noProof/>
                <w:webHidden/>
              </w:rPr>
            </w:r>
            <w:r>
              <w:rPr>
                <w:noProof/>
                <w:webHidden/>
              </w:rPr>
              <w:fldChar w:fldCharType="separate"/>
            </w:r>
            <w:r w:rsidR="00205E6E">
              <w:rPr>
                <w:noProof/>
                <w:webHidden/>
              </w:rPr>
              <w:t>19</w:t>
            </w:r>
            <w:r>
              <w:rPr>
                <w:noProof/>
                <w:webHidden/>
              </w:rPr>
              <w:fldChar w:fldCharType="end"/>
            </w:r>
          </w:hyperlink>
        </w:p>
        <w:p w14:paraId="2F4C8D19" w14:textId="283F09C0" w:rsidR="003D20BE" w:rsidRDefault="003D20BE">
          <w:pPr>
            <w:pStyle w:val="TOC2"/>
            <w:tabs>
              <w:tab w:val="right" w:leader="dot" w:pos="8630"/>
            </w:tabs>
            <w:rPr>
              <w:noProof/>
              <w:sz w:val="22"/>
              <w:szCs w:val="22"/>
              <w:lang w:eastAsia="en-US"/>
            </w:rPr>
          </w:pPr>
          <w:hyperlink w:anchor="_Toc31007548" w:history="1">
            <w:r w:rsidRPr="006D6603">
              <w:rPr>
                <w:rStyle w:val="Hyperlink"/>
                <w:noProof/>
              </w:rPr>
              <w:t>Advantages of classes</w:t>
            </w:r>
            <w:r>
              <w:rPr>
                <w:noProof/>
                <w:webHidden/>
              </w:rPr>
              <w:tab/>
            </w:r>
            <w:r>
              <w:rPr>
                <w:noProof/>
                <w:webHidden/>
              </w:rPr>
              <w:fldChar w:fldCharType="begin"/>
            </w:r>
            <w:r>
              <w:rPr>
                <w:noProof/>
                <w:webHidden/>
              </w:rPr>
              <w:instrText xml:space="preserve"> PAGEREF _Toc31007548 \h </w:instrText>
            </w:r>
            <w:r>
              <w:rPr>
                <w:noProof/>
                <w:webHidden/>
              </w:rPr>
            </w:r>
            <w:r>
              <w:rPr>
                <w:noProof/>
                <w:webHidden/>
              </w:rPr>
              <w:fldChar w:fldCharType="separate"/>
            </w:r>
            <w:r w:rsidR="00205E6E">
              <w:rPr>
                <w:noProof/>
                <w:webHidden/>
              </w:rPr>
              <w:t>19</w:t>
            </w:r>
            <w:r>
              <w:rPr>
                <w:noProof/>
                <w:webHidden/>
              </w:rPr>
              <w:fldChar w:fldCharType="end"/>
            </w:r>
          </w:hyperlink>
        </w:p>
        <w:p w14:paraId="26CDD1B3" w14:textId="7D36921B" w:rsidR="003D20BE" w:rsidRDefault="003D20BE">
          <w:pPr>
            <w:pStyle w:val="TOC1"/>
            <w:tabs>
              <w:tab w:val="right" w:leader="dot" w:pos="8630"/>
            </w:tabs>
            <w:rPr>
              <w:noProof/>
              <w:sz w:val="22"/>
              <w:szCs w:val="22"/>
              <w:lang w:eastAsia="en-US"/>
            </w:rPr>
          </w:pPr>
          <w:hyperlink w:anchor="_Toc31007549" w:history="1">
            <w:r w:rsidRPr="006D6603">
              <w:rPr>
                <w:rStyle w:val="Hyperlink"/>
                <w:noProof/>
              </w:rPr>
              <w:t>Code Solution and variables:</w:t>
            </w:r>
            <w:r>
              <w:rPr>
                <w:noProof/>
                <w:webHidden/>
              </w:rPr>
              <w:tab/>
            </w:r>
            <w:r>
              <w:rPr>
                <w:noProof/>
                <w:webHidden/>
              </w:rPr>
              <w:fldChar w:fldCharType="begin"/>
            </w:r>
            <w:r>
              <w:rPr>
                <w:noProof/>
                <w:webHidden/>
              </w:rPr>
              <w:instrText xml:space="preserve"> PAGEREF _Toc31007549 \h </w:instrText>
            </w:r>
            <w:r>
              <w:rPr>
                <w:noProof/>
                <w:webHidden/>
              </w:rPr>
            </w:r>
            <w:r>
              <w:rPr>
                <w:noProof/>
                <w:webHidden/>
              </w:rPr>
              <w:fldChar w:fldCharType="separate"/>
            </w:r>
            <w:r w:rsidR="00205E6E">
              <w:rPr>
                <w:noProof/>
                <w:webHidden/>
              </w:rPr>
              <w:t>20</w:t>
            </w:r>
            <w:r>
              <w:rPr>
                <w:noProof/>
                <w:webHidden/>
              </w:rPr>
              <w:fldChar w:fldCharType="end"/>
            </w:r>
          </w:hyperlink>
        </w:p>
        <w:p w14:paraId="40F27CCB" w14:textId="00C01639" w:rsidR="003D20BE" w:rsidRDefault="003D20BE">
          <w:pPr>
            <w:pStyle w:val="TOC2"/>
            <w:tabs>
              <w:tab w:val="right" w:leader="dot" w:pos="8630"/>
            </w:tabs>
            <w:rPr>
              <w:noProof/>
              <w:sz w:val="22"/>
              <w:szCs w:val="22"/>
              <w:lang w:eastAsia="en-US"/>
            </w:rPr>
          </w:pPr>
          <w:hyperlink w:anchor="_Toc31007550" w:history="1">
            <w:r w:rsidRPr="006D6603">
              <w:rPr>
                <w:rStyle w:val="Hyperlink"/>
                <w:noProof/>
              </w:rPr>
              <w:t>GraphEdge class:</w:t>
            </w:r>
            <w:r>
              <w:rPr>
                <w:noProof/>
                <w:webHidden/>
              </w:rPr>
              <w:tab/>
            </w:r>
            <w:r>
              <w:rPr>
                <w:noProof/>
                <w:webHidden/>
              </w:rPr>
              <w:fldChar w:fldCharType="begin"/>
            </w:r>
            <w:r>
              <w:rPr>
                <w:noProof/>
                <w:webHidden/>
              </w:rPr>
              <w:instrText xml:space="preserve"> PAGEREF _Toc31007550 \h </w:instrText>
            </w:r>
            <w:r>
              <w:rPr>
                <w:noProof/>
                <w:webHidden/>
              </w:rPr>
            </w:r>
            <w:r>
              <w:rPr>
                <w:noProof/>
                <w:webHidden/>
              </w:rPr>
              <w:fldChar w:fldCharType="separate"/>
            </w:r>
            <w:r w:rsidR="00205E6E">
              <w:rPr>
                <w:noProof/>
                <w:webHidden/>
              </w:rPr>
              <w:t>21</w:t>
            </w:r>
            <w:r>
              <w:rPr>
                <w:noProof/>
                <w:webHidden/>
              </w:rPr>
              <w:fldChar w:fldCharType="end"/>
            </w:r>
          </w:hyperlink>
        </w:p>
        <w:p w14:paraId="31AA5D80" w14:textId="67936553" w:rsidR="003D20BE" w:rsidRDefault="003D20BE">
          <w:pPr>
            <w:pStyle w:val="TOC2"/>
            <w:tabs>
              <w:tab w:val="right" w:leader="dot" w:pos="8630"/>
            </w:tabs>
            <w:rPr>
              <w:noProof/>
              <w:sz w:val="22"/>
              <w:szCs w:val="22"/>
              <w:lang w:eastAsia="en-US"/>
            </w:rPr>
          </w:pPr>
          <w:hyperlink w:anchor="_Toc31007551" w:history="1">
            <w:r w:rsidRPr="006D6603">
              <w:rPr>
                <w:rStyle w:val="Hyperlink"/>
                <w:noProof/>
              </w:rPr>
              <w:t>GraphNode class:</w:t>
            </w:r>
            <w:r>
              <w:rPr>
                <w:noProof/>
                <w:webHidden/>
              </w:rPr>
              <w:tab/>
            </w:r>
            <w:r>
              <w:rPr>
                <w:noProof/>
                <w:webHidden/>
              </w:rPr>
              <w:fldChar w:fldCharType="begin"/>
            </w:r>
            <w:r>
              <w:rPr>
                <w:noProof/>
                <w:webHidden/>
              </w:rPr>
              <w:instrText xml:space="preserve"> PAGEREF _Toc31007551 \h </w:instrText>
            </w:r>
            <w:r>
              <w:rPr>
                <w:noProof/>
                <w:webHidden/>
              </w:rPr>
            </w:r>
            <w:r>
              <w:rPr>
                <w:noProof/>
                <w:webHidden/>
              </w:rPr>
              <w:fldChar w:fldCharType="separate"/>
            </w:r>
            <w:r w:rsidR="00205E6E">
              <w:rPr>
                <w:noProof/>
                <w:webHidden/>
              </w:rPr>
              <w:t>22</w:t>
            </w:r>
            <w:r>
              <w:rPr>
                <w:noProof/>
                <w:webHidden/>
              </w:rPr>
              <w:fldChar w:fldCharType="end"/>
            </w:r>
          </w:hyperlink>
        </w:p>
        <w:p w14:paraId="6FD1C499" w14:textId="396BAFEC" w:rsidR="003D20BE" w:rsidRDefault="003D20BE">
          <w:pPr>
            <w:pStyle w:val="TOC2"/>
            <w:tabs>
              <w:tab w:val="right" w:leader="dot" w:pos="8630"/>
            </w:tabs>
            <w:rPr>
              <w:noProof/>
              <w:sz w:val="22"/>
              <w:szCs w:val="22"/>
              <w:lang w:eastAsia="en-US"/>
            </w:rPr>
          </w:pPr>
          <w:hyperlink w:anchor="_Toc31007552" w:history="1">
            <w:r w:rsidRPr="006D6603">
              <w:rPr>
                <w:rStyle w:val="Hyperlink"/>
                <w:noProof/>
              </w:rPr>
              <w:t>ShortestPath class:</w:t>
            </w:r>
            <w:r>
              <w:rPr>
                <w:noProof/>
                <w:webHidden/>
              </w:rPr>
              <w:tab/>
            </w:r>
            <w:r>
              <w:rPr>
                <w:noProof/>
                <w:webHidden/>
              </w:rPr>
              <w:fldChar w:fldCharType="begin"/>
            </w:r>
            <w:r>
              <w:rPr>
                <w:noProof/>
                <w:webHidden/>
              </w:rPr>
              <w:instrText xml:space="preserve"> PAGEREF _Toc31007552 \h </w:instrText>
            </w:r>
            <w:r>
              <w:rPr>
                <w:noProof/>
                <w:webHidden/>
              </w:rPr>
            </w:r>
            <w:r>
              <w:rPr>
                <w:noProof/>
                <w:webHidden/>
              </w:rPr>
              <w:fldChar w:fldCharType="separate"/>
            </w:r>
            <w:r w:rsidR="00205E6E">
              <w:rPr>
                <w:noProof/>
                <w:webHidden/>
              </w:rPr>
              <w:t>22</w:t>
            </w:r>
            <w:r>
              <w:rPr>
                <w:noProof/>
                <w:webHidden/>
              </w:rPr>
              <w:fldChar w:fldCharType="end"/>
            </w:r>
          </w:hyperlink>
        </w:p>
        <w:p w14:paraId="5D701E43" w14:textId="47995D37" w:rsidR="003D20BE" w:rsidRDefault="003D20BE">
          <w:pPr>
            <w:pStyle w:val="TOC2"/>
            <w:tabs>
              <w:tab w:val="right" w:leader="dot" w:pos="8630"/>
            </w:tabs>
            <w:rPr>
              <w:noProof/>
              <w:sz w:val="22"/>
              <w:szCs w:val="22"/>
              <w:lang w:eastAsia="en-US"/>
            </w:rPr>
          </w:pPr>
          <w:hyperlink w:anchor="_Toc31007553" w:history="1">
            <w:r w:rsidRPr="006D6603">
              <w:rPr>
                <w:rStyle w:val="Hyperlink"/>
                <w:noProof/>
              </w:rPr>
              <w:t>Input validation and error handling 1:</w:t>
            </w:r>
            <w:r>
              <w:rPr>
                <w:noProof/>
                <w:webHidden/>
              </w:rPr>
              <w:tab/>
            </w:r>
            <w:r>
              <w:rPr>
                <w:noProof/>
                <w:webHidden/>
              </w:rPr>
              <w:fldChar w:fldCharType="begin"/>
            </w:r>
            <w:r>
              <w:rPr>
                <w:noProof/>
                <w:webHidden/>
              </w:rPr>
              <w:instrText xml:space="preserve"> PAGEREF _Toc31007553 \h </w:instrText>
            </w:r>
            <w:r>
              <w:rPr>
                <w:noProof/>
                <w:webHidden/>
              </w:rPr>
            </w:r>
            <w:r>
              <w:rPr>
                <w:noProof/>
                <w:webHidden/>
              </w:rPr>
              <w:fldChar w:fldCharType="separate"/>
            </w:r>
            <w:r w:rsidR="00205E6E">
              <w:rPr>
                <w:noProof/>
                <w:webHidden/>
              </w:rPr>
              <w:t>25</w:t>
            </w:r>
            <w:r>
              <w:rPr>
                <w:noProof/>
                <w:webHidden/>
              </w:rPr>
              <w:fldChar w:fldCharType="end"/>
            </w:r>
          </w:hyperlink>
        </w:p>
        <w:p w14:paraId="3145D3C5" w14:textId="695812AE" w:rsidR="003D20BE" w:rsidRDefault="003D20BE">
          <w:pPr>
            <w:pStyle w:val="TOC1"/>
            <w:tabs>
              <w:tab w:val="right" w:leader="dot" w:pos="8630"/>
            </w:tabs>
            <w:rPr>
              <w:noProof/>
              <w:sz w:val="22"/>
              <w:szCs w:val="22"/>
              <w:lang w:eastAsia="en-US"/>
            </w:rPr>
          </w:pPr>
          <w:hyperlink w:anchor="_Toc31007554" w:history="1">
            <w:r w:rsidRPr="006D6603">
              <w:rPr>
                <w:rStyle w:val="Hyperlink"/>
                <w:noProof/>
              </w:rPr>
              <w:t>Input validation and error handling 2:</w:t>
            </w:r>
            <w:r>
              <w:rPr>
                <w:noProof/>
                <w:webHidden/>
              </w:rPr>
              <w:tab/>
            </w:r>
            <w:r>
              <w:rPr>
                <w:noProof/>
                <w:webHidden/>
              </w:rPr>
              <w:fldChar w:fldCharType="begin"/>
            </w:r>
            <w:r>
              <w:rPr>
                <w:noProof/>
                <w:webHidden/>
              </w:rPr>
              <w:instrText xml:space="preserve"> PAGEREF _Toc31007554 \h </w:instrText>
            </w:r>
            <w:r>
              <w:rPr>
                <w:noProof/>
                <w:webHidden/>
              </w:rPr>
            </w:r>
            <w:r>
              <w:rPr>
                <w:noProof/>
                <w:webHidden/>
              </w:rPr>
              <w:fldChar w:fldCharType="separate"/>
            </w:r>
            <w:r w:rsidR="00205E6E">
              <w:rPr>
                <w:noProof/>
                <w:webHidden/>
              </w:rPr>
              <w:t>27</w:t>
            </w:r>
            <w:r>
              <w:rPr>
                <w:noProof/>
                <w:webHidden/>
              </w:rPr>
              <w:fldChar w:fldCharType="end"/>
            </w:r>
          </w:hyperlink>
        </w:p>
        <w:p w14:paraId="5EDA07D4" w14:textId="6C911432" w:rsidR="003D20BE" w:rsidRDefault="003D20BE">
          <w:pPr>
            <w:pStyle w:val="TOC1"/>
            <w:tabs>
              <w:tab w:val="right" w:leader="dot" w:pos="8630"/>
            </w:tabs>
            <w:rPr>
              <w:noProof/>
              <w:sz w:val="22"/>
              <w:szCs w:val="22"/>
              <w:lang w:eastAsia="en-US"/>
            </w:rPr>
          </w:pPr>
          <w:hyperlink w:anchor="_Toc31007555" w:history="1">
            <w:r w:rsidRPr="006D6603">
              <w:rPr>
                <w:rStyle w:val="Hyperlink"/>
                <w:noProof/>
              </w:rPr>
              <w:t>GraphMain class</w:t>
            </w:r>
            <w:r>
              <w:rPr>
                <w:noProof/>
                <w:webHidden/>
              </w:rPr>
              <w:tab/>
            </w:r>
            <w:r>
              <w:rPr>
                <w:noProof/>
                <w:webHidden/>
              </w:rPr>
              <w:fldChar w:fldCharType="begin"/>
            </w:r>
            <w:r>
              <w:rPr>
                <w:noProof/>
                <w:webHidden/>
              </w:rPr>
              <w:instrText xml:space="preserve"> PAGEREF _Toc31007555 \h </w:instrText>
            </w:r>
            <w:r>
              <w:rPr>
                <w:noProof/>
                <w:webHidden/>
              </w:rPr>
            </w:r>
            <w:r>
              <w:rPr>
                <w:noProof/>
                <w:webHidden/>
              </w:rPr>
              <w:fldChar w:fldCharType="separate"/>
            </w:r>
            <w:r w:rsidR="00205E6E">
              <w:rPr>
                <w:noProof/>
                <w:webHidden/>
              </w:rPr>
              <w:t>30</w:t>
            </w:r>
            <w:r>
              <w:rPr>
                <w:noProof/>
                <w:webHidden/>
              </w:rPr>
              <w:fldChar w:fldCharType="end"/>
            </w:r>
          </w:hyperlink>
        </w:p>
        <w:p w14:paraId="6D6B32FE" w14:textId="428E5AA7" w:rsidR="003D20BE" w:rsidRDefault="003D20BE">
          <w:pPr>
            <w:pStyle w:val="TOC1"/>
            <w:tabs>
              <w:tab w:val="right" w:leader="dot" w:pos="8630"/>
            </w:tabs>
            <w:rPr>
              <w:noProof/>
              <w:sz w:val="22"/>
              <w:szCs w:val="22"/>
              <w:lang w:eastAsia="en-US"/>
            </w:rPr>
          </w:pPr>
          <w:hyperlink w:anchor="_Toc31007556" w:history="1">
            <w:r w:rsidRPr="006D6603">
              <w:rPr>
                <w:rStyle w:val="Hyperlink"/>
                <w:noProof/>
              </w:rPr>
              <w:t>Solution Complexity:</w:t>
            </w:r>
            <w:r>
              <w:rPr>
                <w:noProof/>
                <w:webHidden/>
              </w:rPr>
              <w:tab/>
            </w:r>
            <w:r>
              <w:rPr>
                <w:noProof/>
                <w:webHidden/>
              </w:rPr>
              <w:fldChar w:fldCharType="begin"/>
            </w:r>
            <w:r>
              <w:rPr>
                <w:noProof/>
                <w:webHidden/>
              </w:rPr>
              <w:instrText xml:space="preserve"> PAGEREF _Toc31007556 \h </w:instrText>
            </w:r>
            <w:r>
              <w:rPr>
                <w:noProof/>
                <w:webHidden/>
              </w:rPr>
            </w:r>
            <w:r>
              <w:rPr>
                <w:noProof/>
                <w:webHidden/>
              </w:rPr>
              <w:fldChar w:fldCharType="separate"/>
            </w:r>
            <w:r w:rsidR="00205E6E">
              <w:rPr>
                <w:noProof/>
                <w:webHidden/>
              </w:rPr>
              <w:t>32</w:t>
            </w:r>
            <w:r>
              <w:rPr>
                <w:noProof/>
                <w:webHidden/>
              </w:rPr>
              <w:fldChar w:fldCharType="end"/>
            </w:r>
          </w:hyperlink>
        </w:p>
        <w:p w14:paraId="44903874" w14:textId="183C6CAF" w:rsidR="003D20BE" w:rsidRDefault="003D20BE">
          <w:pPr>
            <w:pStyle w:val="TOC1"/>
            <w:tabs>
              <w:tab w:val="right" w:leader="dot" w:pos="8630"/>
            </w:tabs>
            <w:rPr>
              <w:noProof/>
              <w:sz w:val="22"/>
              <w:szCs w:val="22"/>
              <w:lang w:eastAsia="en-US"/>
            </w:rPr>
          </w:pPr>
          <w:hyperlink w:anchor="_Toc31007557" w:history="1">
            <w:r w:rsidRPr="006D6603">
              <w:rPr>
                <w:rStyle w:val="Hyperlink"/>
                <w:noProof/>
              </w:rPr>
              <w:t>Data Structures advantages</w:t>
            </w:r>
            <w:r>
              <w:rPr>
                <w:noProof/>
                <w:webHidden/>
              </w:rPr>
              <w:tab/>
            </w:r>
            <w:r>
              <w:rPr>
                <w:noProof/>
                <w:webHidden/>
              </w:rPr>
              <w:fldChar w:fldCharType="begin"/>
            </w:r>
            <w:r>
              <w:rPr>
                <w:noProof/>
                <w:webHidden/>
              </w:rPr>
              <w:instrText xml:space="preserve"> PAGEREF _Toc31007557 \h </w:instrText>
            </w:r>
            <w:r>
              <w:rPr>
                <w:noProof/>
                <w:webHidden/>
              </w:rPr>
            </w:r>
            <w:r>
              <w:rPr>
                <w:noProof/>
                <w:webHidden/>
              </w:rPr>
              <w:fldChar w:fldCharType="separate"/>
            </w:r>
            <w:r w:rsidR="00205E6E">
              <w:rPr>
                <w:noProof/>
                <w:webHidden/>
              </w:rPr>
              <w:t>33</w:t>
            </w:r>
            <w:r>
              <w:rPr>
                <w:noProof/>
                <w:webHidden/>
              </w:rPr>
              <w:fldChar w:fldCharType="end"/>
            </w:r>
          </w:hyperlink>
        </w:p>
        <w:p w14:paraId="6BD28F7B" w14:textId="79706828" w:rsidR="003D20BE" w:rsidRDefault="003D20BE">
          <w:pPr>
            <w:pStyle w:val="TOC1"/>
            <w:tabs>
              <w:tab w:val="right" w:leader="dot" w:pos="8630"/>
            </w:tabs>
            <w:rPr>
              <w:noProof/>
              <w:sz w:val="22"/>
              <w:szCs w:val="22"/>
              <w:lang w:eastAsia="en-US"/>
            </w:rPr>
          </w:pPr>
          <w:hyperlink w:anchor="_Toc31007558" w:history="1">
            <w:r w:rsidRPr="006D6603">
              <w:rPr>
                <w:rStyle w:val="Hyperlink"/>
                <w:noProof/>
              </w:rPr>
              <w:t>Presentation</w:t>
            </w:r>
            <w:r>
              <w:rPr>
                <w:noProof/>
                <w:webHidden/>
              </w:rPr>
              <w:tab/>
            </w:r>
            <w:r>
              <w:rPr>
                <w:noProof/>
                <w:webHidden/>
              </w:rPr>
              <w:fldChar w:fldCharType="begin"/>
            </w:r>
            <w:r>
              <w:rPr>
                <w:noProof/>
                <w:webHidden/>
              </w:rPr>
              <w:instrText xml:space="preserve"> PAGEREF _Toc31007558 \h </w:instrText>
            </w:r>
            <w:r>
              <w:rPr>
                <w:noProof/>
                <w:webHidden/>
              </w:rPr>
            </w:r>
            <w:r>
              <w:rPr>
                <w:noProof/>
                <w:webHidden/>
              </w:rPr>
              <w:fldChar w:fldCharType="separate"/>
            </w:r>
            <w:r w:rsidR="00205E6E">
              <w:rPr>
                <w:noProof/>
                <w:webHidden/>
              </w:rPr>
              <w:t>34</w:t>
            </w:r>
            <w:r>
              <w:rPr>
                <w:noProof/>
                <w:webHidden/>
              </w:rPr>
              <w:fldChar w:fldCharType="end"/>
            </w:r>
          </w:hyperlink>
        </w:p>
        <w:p w14:paraId="07D75D9E" w14:textId="2D3DB51E" w:rsidR="003D20BE" w:rsidRDefault="003D20BE">
          <w:pPr>
            <w:pStyle w:val="TOC1"/>
            <w:tabs>
              <w:tab w:val="right" w:leader="dot" w:pos="8630"/>
            </w:tabs>
            <w:rPr>
              <w:noProof/>
              <w:sz w:val="22"/>
              <w:szCs w:val="22"/>
              <w:lang w:eastAsia="en-US"/>
            </w:rPr>
          </w:pPr>
          <w:hyperlink w:anchor="_Toc31007559" w:history="1">
            <w:r w:rsidRPr="006D6603">
              <w:rPr>
                <w:rStyle w:val="Hyperlink"/>
                <w:noProof/>
              </w:rPr>
              <w:t>References:</w:t>
            </w:r>
            <w:r>
              <w:rPr>
                <w:noProof/>
                <w:webHidden/>
              </w:rPr>
              <w:tab/>
            </w:r>
            <w:r>
              <w:rPr>
                <w:noProof/>
                <w:webHidden/>
              </w:rPr>
              <w:fldChar w:fldCharType="begin"/>
            </w:r>
            <w:r>
              <w:rPr>
                <w:noProof/>
                <w:webHidden/>
              </w:rPr>
              <w:instrText xml:space="preserve"> PAGEREF _Toc31007559 \h </w:instrText>
            </w:r>
            <w:r>
              <w:rPr>
                <w:noProof/>
                <w:webHidden/>
              </w:rPr>
            </w:r>
            <w:r>
              <w:rPr>
                <w:noProof/>
                <w:webHidden/>
              </w:rPr>
              <w:fldChar w:fldCharType="separate"/>
            </w:r>
            <w:r w:rsidR="00205E6E">
              <w:rPr>
                <w:noProof/>
                <w:webHidden/>
              </w:rPr>
              <w:t>39</w:t>
            </w:r>
            <w:r>
              <w:rPr>
                <w:noProof/>
                <w:webHidden/>
              </w:rPr>
              <w:fldChar w:fldCharType="end"/>
            </w:r>
          </w:hyperlink>
        </w:p>
        <w:p w14:paraId="143FAAA2" w14:textId="6E388004" w:rsidR="00C62EC0" w:rsidRDefault="00C62EC0">
          <w:r>
            <w:rPr>
              <w:b/>
              <w:bCs/>
              <w:noProof/>
            </w:rPr>
            <w:fldChar w:fldCharType="end"/>
          </w:r>
        </w:p>
      </w:sdtContent>
    </w:sdt>
    <w:p w14:paraId="364B596E" w14:textId="00A62FE8" w:rsidR="00C62EC0" w:rsidRDefault="00C62EC0" w:rsidP="00C62EC0"/>
    <w:p w14:paraId="028895DA" w14:textId="4CE97302" w:rsidR="00C62EC0" w:rsidRDefault="00C62EC0" w:rsidP="00C62EC0"/>
    <w:p w14:paraId="32EDFC83" w14:textId="6EFD0494" w:rsidR="00C62EC0" w:rsidRDefault="00C62EC0" w:rsidP="00C62EC0"/>
    <w:p w14:paraId="7BA59D8B" w14:textId="1B99E066" w:rsidR="00C62EC0" w:rsidRDefault="00C62EC0" w:rsidP="00C62EC0"/>
    <w:p w14:paraId="7942691D" w14:textId="03C7895B" w:rsidR="00C62EC0" w:rsidRDefault="00C62EC0" w:rsidP="00C62EC0"/>
    <w:p w14:paraId="18ED1970" w14:textId="5AF5AC10" w:rsidR="00C62EC0" w:rsidRDefault="00C62EC0" w:rsidP="00C62EC0"/>
    <w:p w14:paraId="1DD6BB81" w14:textId="51E40799" w:rsidR="00C62EC0" w:rsidRDefault="00C62EC0" w:rsidP="00C62EC0"/>
    <w:p w14:paraId="34045A37" w14:textId="2605BD75" w:rsidR="00C62EC0" w:rsidRDefault="00C62EC0" w:rsidP="00C62EC0"/>
    <w:p w14:paraId="4542044D" w14:textId="10ABCCCD" w:rsidR="00C62EC0" w:rsidRDefault="00C62EC0" w:rsidP="00C62EC0"/>
    <w:p w14:paraId="29DC8B3F" w14:textId="0CD6C143" w:rsidR="00C62EC0" w:rsidRDefault="00C62EC0" w:rsidP="00C62EC0"/>
    <w:p w14:paraId="6240EB72" w14:textId="6F955E5C" w:rsidR="00C62EC0" w:rsidRDefault="00C62EC0" w:rsidP="00C62EC0"/>
    <w:p w14:paraId="5051E97B" w14:textId="7176E979" w:rsidR="00C62EC0" w:rsidRDefault="00C62EC0" w:rsidP="00C62EC0"/>
    <w:p w14:paraId="79E7C655" w14:textId="4BB0A2FD" w:rsidR="00C62EC0" w:rsidRDefault="00C62EC0" w:rsidP="00C62EC0"/>
    <w:p w14:paraId="573FF862" w14:textId="4C28A543" w:rsidR="00C62EC0" w:rsidRDefault="00C62EC0" w:rsidP="00C62EC0"/>
    <w:p w14:paraId="4E58D720" w14:textId="36FFA267" w:rsidR="00C62EC0" w:rsidRDefault="00C62EC0" w:rsidP="00C62EC0">
      <w:pPr>
        <w:pStyle w:val="Heading1"/>
      </w:pPr>
      <w:bookmarkStart w:id="6" w:name="_Toc31007524"/>
      <w:r>
        <w:t>Abstract Data Types</w:t>
      </w:r>
      <w:bookmarkEnd w:id="6"/>
    </w:p>
    <w:p w14:paraId="1B619518" w14:textId="72908171" w:rsidR="00386854" w:rsidRDefault="00386854" w:rsidP="00C62EC0"/>
    <w:p w14:paraId="2CC2B7E0" w14:textId="405FDB06" w:rsidR="00386854" w:rsidRDefault="00386854" w:rsidP="00386854">
      <w:pPr>
        <w:jc w:val="both"/>
        <w:rPr>
          <w:sz w:val="24"/>
          <w:szCs w:val="24"/>
        </w:rPr>
      </w:pPr>
      <w:r w:rsidRPr="00386854">
        <w:rPr>
          <w:sz w:val="24"/>
          <w:szCs w:val="24"/>
        </w:rPr>
        <w:t xml:space="preserve">Abstract </w:t>
      </w:r>
      <w:r>
        <w:rPr>
          <w:sz w:val="24"/>
          <w:szCs w:val="24"/>
        </w:rPr>
        <w:t>data is data that their behavior is usually known and configured by certain operations and values as well as that they are usually known as a mathematical model. In addition to that, they are well known for being censored from the user as the user can’t notice the operations happening behind the scenes.</w:t>
      </w:r>
    </w:p>
    <w:p w14:paraId="5F40C9C6" w14:textId="1E9D8A24" w:rsidR="00386854" w:rsidRPr="00623702" w:rsidRDefault="000527AD" w:rsidP="00623702">
      <w:pPr>
        <w:jc w:val="both"/>
        <w:rPr>
          <w:sz w:val="24"/>
          <w:szCs w:val="24"/>
        </w:rPr>
      </w:pPr>
      <w:r>
        <w:rPr>
          <w:sz w:val="24"/>
          <w:szCs w:val="24"/>
        </w:rPr>
        <w:t>Moreover, the reason why programmers use abstract data types is that they help us with keeping the memory size into consideration and more efficient as usually it denies duplicates as well as that the speed as having ADT’s uses the best way to deal with the data stored in it.</w:t>
      </w:r>
    </w:p>
    <w:p w14:paraId="0D7F77DE" w14:textId="5CAEDA49" w:rsidR="000527AD" w:rsidRDefault="00386854" w:rsidP="00AF5E7E">
      <w:pPr>
        <w:pStyle w:val="Heading2"/>
        <w:numPr>
          <w:ilvl w:val="0"/>
          <w:numId w:val="27"/>
        </w:numPr>
        <w:pBdr>
          <w:bottom w:val="single" w:sz="4" w:space="1" w:color="auto"/>
        </w:pBdr>
      </w:pPr>
      <w:bookmarkStart w:id="7" w:name="_Toc31007525"/>
      <w:r>
        <w:lastRenderedPageBreak/>
        <w:t>List:</w:t>
      </w:r>
      <w:bookmarkEnd w:id="7"/>
      <w:r w:rsidR="006362DD">
        <w:t xml:space="preserve"> </w:t>
      </w:r>
    </w:p>
    <w:p w14:paraId="36C88E52" w14:textId="5A7A469C" w:rsidR="006362DD" w:rsidRPr="006C0E22" w:rsidRDefault="006362DD" w:rsidP="006362DD">
      <w:pPr>
        <w:ind w:left="2160"/>
        <w:jc w:val="both"/>
        <w:rPr>
          <w:sz w:val="24"/>
          <w:szCs w:val="24"/>
        </w:rPr>
      </w:pPr>
      <w:r w:rsidRPr="006C0E22">
        <w:rPr>
          <w:sz w:val="24"/>
          <w:szCs w:val="24"/>
        </w:rPr>
        <w:t>Lists in general is a place where the programmer can hold certain data in a certain order. In addition to that normally it stores data in certain order as most of the times it follows the order the data had been inserted with which will make it easier to the programmer to access it as well as to insert more elements.</w:t>
      </w:r>
    </w:p>
    <w:p w14:paraId="1FF3A91D" w14:textId="2251D83C" w:rsidR="006362DD" w:rsidRDefault="006362DD" w:rsidP="00AF5E7E">
      <w:pPr>
        <w:pStyle w:val="Heading2"/>
        <w:pBdr>
          <w:bottom w:val="single" w:sz="4" w:space="1" w:color="auto"/>
        </w:pBdr>
        <w:ind w:left="720" w:firstLine="720"/>
      </w:pPr>
      <w:bookmarkStart w:id="8" w:name="_Toc31007526"/>
      <w:r>
        <w:t>Types of lists:</w:t>
      </w:r>
      <w:bookmarkEnd w:id="8"/>
    </w:p>
    <w:p w14:paraId="38E140E0" w14:textId="3482AB5D" w:rsidR="00B41A71" w:rsidRPr="00B41A71" w:rsidRDefault="00B41A71" w:rsidP="00B41A71">
      <w:r>
        <w:tab/>
      </w:r>
    </w:p>
    <w:p w14:paraId="23CB7445" w14:textId="251A87FE" w:rsidR="005D3BE5" w:rsidRPr="006C0E22" w:rsidRDefault="006362DD" w:rsidP="00AF5E7E">
      <w:pPr>
        <w:pStyle w:val="Heading3"/>
        <w:numPr>
          <w:ilvl w:val="0"/>
          <w:numId w:val="26"/>
        </w:numPr>
      </w:pPr>
      <w:bookmarkStart w:id="9" w:name="_Toc31007527"/>
      <w:proofErr w:type="spellStart"/>
      <w:r w:rsidRPr="006C0E22">
        <w:t>ArrayList</w:t>
      </w:r>
      <w:proofErr w:type="spellEnd"/>
      <w:r w:rsidR="005D3BE5" w:rsidRPr="006C0E22">
        <w:t>:</w:t>
      </w:r>
      <w:bookmarkEnd w:id="9"/>
    </w:p>
    <w:p w14:paraId="47E62B7F" w14:textId="17F64C5C" w:rsidR="005D3BE5" w:rsidRPr="006C0E22" w:rsidRDefault="005D3BE5" w:rsidP="006C0E22">
      <w:pPr>
        <w:ind w:left="4320"/>
        <w:jc w:val="both"/>
      </w:pPr>
      <w:r w:rsidRPr="006C0E22">
        <w:rPr>
          <w:sz w:val="24"/>
          <w:szCs w:val="24"/>
        </w:rPr>
        <w:t>Array lists allows to increase the size of the list as whenever the program wants to add to the list it adds to the list memory. However, the size can be set, and no addition is possible. Moreover</w:t>
      </w:r>
      <w:r w:rsidR="00F82763" w:rsidRPr="006C0E22">
        <w:rPr>
          <w:sz w:val="24"/>
          <w:szCs w:val="24"/>
        </w:rPr>
        <w:t xml:space="preserve">, </w:t>
      </w:r>
      <w:r w:rsidRPr="006C0E22">
        <w:rPr>
          <w:sz w:val="24"/>
          <w:szCs w:val="24"/>
        </w:rPr>
        <w:t>it offers several operations that can help which we will discus in the next paragraph</w:t>
      </w:r>
      <w:r w:rsidRPr="006C0E22">
        <w:t>.</w:t>
      </w:r>
    </w:p>
    <w:p w14:paraId="2C978A16" w14:textId="66FE70D7" w:rsidR="005D3BE5" w:rsidRPr="006C0E22" w:rsidRDefault="005D3BE5" w:rsidP="00BF7A3F">
      <w:pPr>
        <w:jc w:val="both"/>
        <w:rPr>
          <w:sz w:val="24"/>
          <w:szCs w:val="24"/>
        </w:rPr>
      </w:pPr>
      <w:r w:rsidRPr="006C0E22">
        <w:rPr>
          <w:sz w:val="24"/>
          <w:szCs w:val="24"/>
        </w:rPr>
        <w:tab/>
      </w:r>
      <w:r w:rsidRPr="006C0E22">
        <w:rPr>
          <w:sz w:val="24"/>
          <w:szCs w:val="24"/>
        </w:rPr>
        <w:tab/>
      </w:r>
      <w:r w:rsidR="00AF5E7E">
        <w:rPr>
          <w:sz w:val="24"/>
          <w:szCs w:val="24"/>
        </w:rPr>
        <w:tab/>
      </w:r>
      <w:r w:rsidR="00AF5E7E">
        <w:rPr>
          <w:sz w:val="24"/>
          <w:szCs w:val="24"/>
        </w:rPr>
        <w:tab/>
      </w:r>
      <w:r w:rsidRPr="006C0E22">
        <w:rPr>
          <w:sz w:val="24"/>
          <w:szCs w:val="24"/>
        </w:rPr>
        <w:t>Array List operations:</w:t>
      </w:r>
    </w:p>
    <w:p w14:paraId="00A22D38" w14:textId="52D36042" w:rsidR="00F82763" w:rsidRPr="006C0E22" w:rsidRDefault="006C0E22" w:rsidP="00BF7A3F">
      <w:pPr>
        <w:pStyle w:val="ListParagraph"/>
        <w:numPr>
          <w:ilvl w:val="0"/>
          <w:numId w:val="13"/>
        </w:numPr>
        <w:jc w:val="both"/>
        <w:rPr>
          <w:sz w:val="24"/>
          <w:szCs w:val="24"/>
        </w:rPr>
      </w:pPr>
      <w:r w:rsidRPr="006C0E22">
        <w:rPr>
          <w:sz w:val="24"/>
          <w:szCs w:val="24"/>
        </w:rPr>
        <w:t>G</w:t>
      </w:r>
      <w:r w:rsidR="00F82763" w:rsidRPr="006C0E22">
        <w:rPr>
          <w:sz w:val="24"/>
          <w:szCs w:val="24"/>
        </w:rPr>
        <w:t>et</w:t>
      </w:r>
      <w:r>
        <w:rPr>
          <w:sz w:val="24"/>
          <w:szCs w:val="24"/>
        </w:rPr>
        <w:t xml:space="preserve"> </w:t>
      </w:r>
      <w:r w:rsidR="00F82763" w:rsidRPr="006C0E22">
        <w:rPr>
          <w:sz w:val="24"/>
          <w:szCs w:val="24"/>
        </w:rPr>
        <w:t>() – Return</w:t>
      </w:r>
      <w:r w:rsidR="00BF7A3F" w:rsidRPr="006C0E22">
        <w:rPr>
          <w:sz w:val="24"/>
          <w:szCs w:val="24"/>
        </w:rPr>
        <w:t xml:space="preserve"> the data chosen through position</w:t>
      </w:r>
      <w:r w:rsidR="00F82763" w:rsidRPr="006C0E22">
        <w:rPr>
          <w:sz w:val="24"/>
          <w:szCs w:val="24"/>
        </w:rPr>
        <w:t>.</w:t>
      </w:r>
    </w:p>
    <w:p w14:paraId="68AD691A" w14:textId="392D8B27" w:rsidR="00F82763" w:rsidRPr="006C0E22" w:rsidRDefault="006C0E22" w:rsidP="00BF7A3F">
      <w:pPr>
        <w:pStyle w:val="ListParagraph"/>
        <w:numPr>
          <w:ilvl w:val="0"/>
          <w:numId w:val="13"/>
        </w:numPr>
        <w:jc w:val="both"/>
        <w:rPr>
          <w:sz w:val="24"/>
          <w:szCs w:val="24"/>
        </w:rPr>
      </w:pPr>
      <w:r w:rsidRPr="006C0E22">
        <w:rPr>
          <w:sz w:val="24"/>
          <w:szCs w:val="24"/>
        </w:rPr>
        <w:t>I</w:t>
      </w:r>
      <w:r w:rsidR="00F82763" w:rsidRPr="006C0E22">
        <w:rPr>
          <w:sz w:val="24"/>
          <w:szCs w:val="24"/>
        </w:rPr>
        <w:t>nsert</w:t>
      </w:r>
      <w:r>
        <w:rPr>
          <w:sz w:val="24"/>
          <w:szCs w:val="24"/>
        </w:rPr>
        <w:t xml:space="preserve"> </w:t>
      </w:r>
      <w:r w:rsidR="00F82763" w:rsidRPr="006C0E22">
        <w:rPr>
          <w:sz w:val="24"/>
          <w:szCs w:val="24"/>
        </w:rPr>
        <w:t>() – Insert</w:t>
      </w:r>
      <w:r w:rsidR="00BF7A3F" w:rsidRPr="006C0E22">
        <w:rPr>
          <w:sz w:val="24"/>
          <w:szCs w:val="24"/>
        </w:rPr>
        <w:t>s the data to a certain position</w:t>
      </w:r>
      <w:r w:rsidR="00F82763" w:rsidRPr="006C0E22">
        <w:rPr>
          <w:sz w:val="24"/>
          <w:szCs w:val="24"/>
        </w:rPr>
        <w:t>.</w:t>
      </w:r>
    </w:p>
    <w:p w14:paraId="5FA5E748" w14:textId="1362DD58" w:rsidR="00F82763" w:rsidRPr="006C0E22" w:rsidRDefault="006C0E22" w:rsidP="00BF7A3F">
      <w:pPr>
        <w:pStyle w:val="ListParagraph"/>
        <w:numPr>
          <w:ilvl w:val="0"/>
          <w:numId w:val="13"/>
        </w:numPr>
        <w:jc w:val="both"/>
        <w:rPr>
          <w:sz w:val="24"/>
          <w:szCs w:val="24"/>
        </w:rPr>
      </w:pPr>
      <w:r w:rsidRPr="006C0E22">
        <w:rPr>
          <w:sz w:val="24"/>
          <w:szCs w:val="24"/>
        </w:rPr>
        <w:t>R</w:t>
      </w:r>
      <w:r w:rsidR="00F82763" w:rsidRPr="006C0E22">
        <w:rPr>
          <w:sz w:val="24"/>
          <w:szCs w:val="24"/>
        </w:rPr>
        <w:t>emove</w:t>
      </w:r>
      <w:r>
        <w:rPr>
          <w:sz w:val="24"/>
          <w:szCs w:val="24"/>
        </w:rPr>
        <w:t xml:space="preserve"> </w:t>
      </w:r>
      <w:r w:rsidR="00F82763" w:rsidRPr="006C0E22">
        <w:rPr>
          <w:sz w:val="24"/>
          <w:szCs w:val="24"/>
        </w:rPr>
        <w:t>() – Remove</w:t>
      </w:r>
      <w:r w:rsidR="00BF7A3F" w:rsidRPr="006C0E22">
        <w:rPr>
          <w:sz w:val="24"/>
          <w:szCs w:val="24"/>
        </w:rPr>
        <w:t>s the first element seen from the list, however there should be data involved in the list</w:t>
      </w:r>
      <w:r w:rsidR="00F82763" w:rsidRPr="006C0E22">
        <w:rPr>
          <w:sz w:val="24"/>
          <w:szCs w:val="24"/>
        </w:rPr>
        <w:t>.</w:t>
      </w:r>
    </w:p>
    <w:p w14:paraId="7AA69C7B" w14:textId="52D22AF2" w:rsidR="00F82763" w:rsidRPr="006C0E22" w:rsidRDefault="00F82763" w:rsidP="00BF7A3F">
      <w:pPr>
        <w:pStyle w:val="ListParagraph"/>
        <w:numPr>
          <w:ilvl w:val="0"/>
          <w:numId w:val="13"/>
        </w:numPr>
        <w:jc w:val="both"/>
        <w:rPr>
          <w:sz w:val="24"/>
          <w:szCs w:val="24"/>
        </w:rPr>
      </w:pPr>
      <w:r w:rsidRPr="006C0E22">
        <w:rPr>
          <w:sz w:val="24"/>
          <w:szCs w:val="24"/>
        </w:rPr>
        <w:t>removeAt</w:t>
      </w:r>
      <w:r w:rsidR="006C0E22">
        <w:rPr>
          <w:sz w:val="24"/>
          <w:szCs w:val="24"/>
        </w:rPr>
        <w:t xml:space="preserve"> </w:t>
      </w:r>
      <w:r w:rsidRPr="006C0E22">
        <w:rPr>
          <w:sz w:val="24"/>
          <w:szCs w:val="24"/>
        </w:rPr>
        <w:t>() – Remove</w:t>
      </w:r>
      <w:r w:rsidR="00BF7A3F" w:rsidRPr="006C0E22">
        <w:rPr>
          <w:sz w:val="24"/>
          <w:szCs w:val="24"/>
        </w:rPr>
        <w:t>s data from a certain chosen position</w:t>
      </w:r>
      <w:r w:rsidRPr="006C0E22">
        <w:rPr>
          <w:sz w:val="24"/>
          <w:szCs w:val="24"/>
        </w:rPr>
        <w:t>.</w:t>
      </w:r>
    </w:p>
    <w:p w14:paraId="64CE0707" w14:textId="5F00E5C5" w:rsidR="00F82763" w:rsidRPr="006C0E22" w:rsidRDefault="006C0E22" w:rsidP="00BF7A3F">
      <w:pPr>
        <w:pStyle w:val="ListParagraph"/>
        <w:numPr>
          <w:ilvl w:val="0"/>
          <w:numId w:val="13"/>
        </w:numPr>
        <w:jc w:val="both"/>
        <w:rPr>
          <w:sz w:val="24"/>
          <w:szCs w:val="24"/>
        </w:rPr>
      </w:pPr>
      <w:r w:rsidRPr="006C0E22">
        <w:rPr>
          <w:sz w:val="24"/>
          <w:szCs w:val="24"/>
        </w:rPr>
        <w:t>R</w:t>
      </w:r>
      <w:r w:rsidR="00F82763" w:rsidRPr="006C0E22">
        <w:rPr>
          <w:sz w:val="24"/>
          <w:szCs w:val="24"/>
        </w:rPr>
        <w:t>eplace</w:t>
      </w:r>
      <w:r>
        <w:rPr>
          <w:sz w:val="24"/>
          <w:szCs w:val="24"/>
        </w:rPr>
        <w:t xml:space="preserve"> </w:t>
      </w:r>
      <w:r w:rsidR="00F82763" w:rsidRPr="006C0E22">
        <w:rPr>
          <w:sz w:val="24"/>
          <w:szCs w:val="24"/>
        </w:rPr>
        <w:t>() –</w:t>
      </w:r>
      <w:r w:rsidR="00BF7A3F" w:rsidRPr="006C0E22">
        <w:rPr>
          <w:sz w:val="24"/>
          <w:szCs w:val="24"/>
        </w:rPr>
        <w:t xml:space="preserve"> Replaces data chosen from any position in the list with another</w:t>
      </w:r>
      <w:r w:rsidR="00F82763" w:rsidRPr="006C0E22">
        <w:rPr>
          <w:sz w:val="24"/>
          <w:szCs w:val="24"/>
        </w:rPr>
        <w:t>.</w:t>
      </w:r>
    </w:p>
    <w:p w14:paraId="4EF08A8F" w14:textId="5810FC4A" w:rsidR="00F82763" w:rsidRPr="006C0E22" w:rsidRDefault="006C0E22" w:rsidP="00BF7A3F">
      <w:pPr>
        <w:pStyle w:val="ListParagraph"/>
        <w:numPr>
          <w:ilvl w:val="0"/>
          <w:numId w:val="13"/>
        </w:numPr>
        <w:jc w:val="both"/>
        <w:rPr>
          <w:sz w:val="24"/>
          <w:szCs w:val="24"/>
        </w:rPr>
      </w:pPr>
      <w:r w:rsidRPr="006C0E22">
        <w:rPr>
          <w:sz w:val="24"/>
          <w:szCs w:val="24"/>
        </w:rPr>
        <w:t>S</w:t>
      </w:r>
      <w:r w:rsidR="00F82763" w:rsidRPr="006C0E22">
        <w:rPr>
          <w:sz w:val="24"/>
          <w:szCs w:val="24"/>
        </w:rPr>
        <w:t>ize</w:t>
      </w:r>
      <w:r>
        <w:rPr>
          <w:sz w:val="24"/>
          <w:szCs w:val="24"/>
        </w:rPr>
        <w:t xml:space="preserve"> </w:t>
      </w:r>
      <w:r w:rsidR="00F82763" w:rsidRPr="006C0E22">
        <w:rPr>
          <w:sz w:val="24"/>
          <w:szCs w:val="24"/>
        </w:rPr>
        <w:t>() –</w:t>
      </w:r>
      <w:r w:rsidR="00BF7A3F" w:rsidRPr="006C0E22">
        <w:rPr>
          <w:sz w:val="24"/>
          <w:szCs w:val="24"/>
        </w:rPr>
        <w:t xml:space="preserve"> Gives you the number of elements in the list</w:t>
      </w:r>
      <w:r w:rsidR="00F82763" w:rsidRPr="006C0E22">
        <w:rPr>
          <w:sz w:val="24"/>
          <w:szCs w:val="24"/>
        </w:rPr>
        <w:t>.</w:t>
      </w:r>
    </w:p>
    <w:p w14:paraId="7D0062D1" w14:textId="1EAB7E4C" w:rsidR="00F82763" w:rsidRPr="006C0E22" w:rsidRDefault="00F82763" w:rsidP="00BF7A3F">
      <w:pPr>
        <w:pStyle w:val="ListParagraph"/>
        <w:numPr>
          <w:ilvl w:val="0"/>
          <w:numId w:val="13"/>
        </w:numPr>
        <w:jc w:val="both"/>
        <w:rPr>
          <w:sz w:val="24"/>
          <w:szCs w:val="24"/>
        </w:rPr>
      </w:pPr>
      <w:r w:rsidRPr="006C0E22">
        <w:rPr>
          <w:sz w:val="24"/>
          <w:szCs w:val="24"/>
        </w:rPr>
        <w:t>isEmpty</w:t>
      </w:r>
      <w:r w:rsidR="006C0E22">
        <w:rPr>
          <w:sz w:val="24"/>
          <w:szCs w:val="24"/>
        </w:rPr>
        <w:t xml:space="preserve"> </w:t>
      </w:r>
      <w:r w:rsidRPr="006C0E22">
        <w:rPr>
          <w:sz w:val="24"/>
          <w:szCs w:val="24"/>
        </w:rPr>
        <w:t>() – Return true if the list is empty, otherwise return false.</w:t>
      </w:r>
    </w:p>
    <w:p w14:paraId="47BA4A38" w14:textId="3418F42A" w:rsidR="005D3BE5" w:rsidRPr="006C0E22" w:rsidRDefault="00F82763" w:rsidP="00BF7A3F">
      <w:pPr>
        <w:pStyle w:val="ListParagraph"/>
        <w:numPr>
          <w:ilvl w:val="0"/>
          <w:numId w:val="13"/>
        </w:numPr>
        <w:jc w:val="both"/>
        <w:rPr>
          <w:sz w:val="24"/>
          <w:szCs w:val="24"/>
        </w:rPr>
      </w:pPr>
      <w:r w:rsidRPr="006C0E22">
        <w:rPr>
          <w:sz w:val="24"/>
          <w:szCs w:val="24"/>
        </w:rPr>
        <w:t>isFull</w:t>
      </w:r>
      <w:r w:rsidR="006C0E22">
        <w:rPr>
          <w:sz w:val="24"/>
          <w:szCs w:val="24"/>
        </w:rPr>
        <w:t xml:space="preserve"> </w:t>
      </w:r>
      <w:r w:rsidRPr="006C0E22">
        <w:rPr>
          <w:sz w:val="24"/>
          <w:szCs w:val="24"/>
        </w:rPr>
        <w:t>() – Return true if the list is full, otherwise return false.</w:t>
      </w:r>
    </w:p>
    <w:p w14:paraId="7183BCE8" w14:textId="3829AB0A" w:rsidR="006362DD" w:rsidRPr="006C0E22" w:rsidRDefault="006362DD" w:rsidP="00AF5E7E">
      <w:pPr>
        <w:pStyle w:val="Heading3"/>
        <w:numPr>
          <w:ilvl w:val="0"/>
          <w:numId w:val="26"/>
        </w:numPr>
      </w:pPr>
      <w:bookmarkStart w:id="10" w:name="_Toc31007528"/>
      <w:r w:rsidRPr="006C0E22">
        <w:lastRenderedPageBreak/>
        <w:t>LinkedList</w:t>
      </w:r>
      <w:r w:rsidR="0064203A" w:rsidRPr="006C0E22">
        <w:t>:</w:t>
      </w:r>
      <w:bookmarkEnd w:id="10"/>
    </w:p>
    <w:p w14:paraId="795E83EF" w14:textId="371C799E" w:rsidR="00BC33FB" w:rsidRPr="006C0E22" w:rsidRDefault="00123DFA" w:rsidP="00BC33FB">
      <w:pPr>
        <w:ind w:left="4320"/>
        <w:jc w:val="both"/>
        <w:rPr>
          <w:rFonts w:cs="Arial"/>
          <w:sz w:val="24"/>
          <w:szCs w:val="24"/>
          <w:shd w:val="clear" w:color="auto" w:fill="FFFFFF"/>
        </w:rPr>
      </w:pPr>
      <w:r w:rsidRPr="00123DFA">
        <w:rPr>
          <w:noProof/>
        </w:rPr>
        <w:drawing>
          <wp:anchor distT="0" distB="0" distL="114300" distR="114300" simplePos="0" relativeHeight="251677696" behindDoc="0" locked="0" layoutInCell="1" allowOverlap="1" wp14:anchorId="775839C4" wp14:editId="409098AE">
            <wp:simplePos x="0" y="0"/>
            <wp:positionH relativeFrom="margin">
              <wp:posOffset>-883920</wp:posOffset>
            </wp:positionH>
            <wp:positionV relativeFrom="paragraph">
              <wp:posOffset>1024255</wp:posOffset>
            </wp:positionV>
            <wp:extent cx="3268980" cy="1348740"/>
            <wp:effectExtent l="95250" t="57150" r="26670" b="609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8980" cy="1348740"/>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64203A" w:rsidRPr="006C0E22">
        <w:rPr>
          <w:rFonts w:cs="Arial"/>
          <w:sz w:val="24"/>
          <w:szCs w:val="24"/>
          <w:shd w:val="clear" w:color="auto" w:fill="FFFFFF"/>
        </w:rPr>
        <w:t xml:space="preserve">Linked list is considered as data structure as the data in it or as we can say the elements isn’t stored besides each other as each element is addressed differently as well as that each one has is his own object. Moreover, every single element is usually called as a node where in this data structure and in this type of lists its way simpler to </w:t>
      </w:r>
      <w:r w:rsidR="00BC33FB" w:rsidRPr="006C0E22">
        <w:rPr>
          <w:rFonts w:cs="Arial"/>
          <w:sz w:val="24"/>
          <w:szCs w:val="24"/>
          <w:shd w:val="clear" w:color="auto" w:fill="FFFFFF"/>
        </w:rPr>
        <w:t>insert and remove elements. In addition to that, regarding what we said about that the elements are not beside each other the thing is that the elements in the linked list are connected to each other by pointers and addresses.</w:t>
      </w:r>
    </w:p>
    <w:p w14:paraId="51421138" w14:textId="048D2DA3" w:rsidR="006362DD" w:rsidRDefault="00BC33FB" w:rsidP="006C0E22">
      <w:pPr>
        <w:ind w:left="4320"/>
        <w:jc w:val="both"/>
        <w:rPr>
          <w:rFonts w:cs="Arial"/>
          <w:sz w:val="24"/>
          <w:szCs w:val="24"/>
          <w:shd w:val="clear" w:color="auto" w:fill="FFFFFF"/>
        </w:rPr>
      </w:pPr>
      <w:r w:rsidRPr="006C0E22">
        <w:rPr>
          <w:rFonts w:cs="Arial"/>
          <w:sz w:val="24"/>
          <w:szCs w:val="24"/>
          <w:shd w:val="clear" w:color="auto" w:fill="FFFFFF"/>
        </w:rPr>
        <w:t>However, there are some disadvantages regarding linked lists that mostly the nodes can’t be reached unless we go through every node that there is before the requested one</w:t>
      </w:r>
      <w:r w:rsidR="006C0E22">
        <w:rPr>
          <w:rFonts w:cs="Arial"/>
          <w:sz w:val="24"/>
          <w:szCs w:val="24"/>
          <w:shd w:val="clear" w:color="auto" w:fill="FFFFFF"/>
        </w:rPr>
        <w:t>.</w:t>
      </w:r>
    </w:p>
    <w:p w14:paraId="79807357" w14:textId="7EE933BD" w:rsidR="00623702" w:rsidRDefault="00123DFA" w:rsidP="006C0E22">
      <w:pPr>
        <w:ind w:left="4320"/>
        <w:jc w:val="both"/>
        <w:rPr>
          <w:rFonts w:cs="Arial"/>
          <w:sz w:val="24"/>
          <w:szCs w:val="24"/>
          <w:shd w:val="clear" w:color="auto" w:fill="FFFFFF"/>
        </w:rPr>
      </w:pPr>
      <w:r>
        <w:rPr>
          <w:rFonts w:cs="Arial"/>
          <w:sz w:val="24"/>
          <w:szCs w:val="24"/>
          <w:shd w:val="clear" w:color="auto" w:fill="FFFFFF"/>
        </w:rPr>
        <w:t>In addition to that, and as we said that the elements are known as nodes they point at the neighbor node (next node) with a pointer, in the end they will make a something like a chain</w:t>
      </w:r>
      <w:r w:rsidR="00623702">
        <w:rPr>
          <w:rFonts w:cs="Arial"/>
          <w:sz w:val="24"/>
          <w:szCs w:val="24"/>
          <w:shd w:val="clear" w:color="auto" w:fill="FFFFFF"/>
        </w:rPr>
        <w:t>, therefore its best known to be used in graphs which is in our case we want to implement a graph.</w:t>
      </w:r>
    </w:p>
    <w:p w14:paraId="06C1AB4F" w14:textId="6A32E067" w:rsidR="00123DFA" w:rsidRPr="006C0E22" w:rsidRDefault="00123DFA" w:rsidP="00623702">
      <w:pPr>
        <w:jc w:val="both"/>
        <w:rPr>
          <w:rFonts w:cs="Arial"/>
          <w:sz w:val="24"/>
          <w:szCs w:val="24"/>
          <w:shd w:val="clear" w:color="auto" w:fill="FFFFFF"/>
        </w:rPr>
      </w:pPr>
    </w:p>
    <w:p w14:paraId="29CEDC5A" w14:textId="77777777" w:rsidR="00623702" w:rsidRDefault="00386854" w:rsidP="00E93073">
      <w:pPr>
        <w:jc w:val="both"/>
      </w:pPr>
      <w:r>
        <w:t xml:space="preserve"> </w:t>
      </w:r>
    </w:p>
    <w:p w14:paraId="02194E7B" w14:textId="77777777" w:rsidR="00623702" w:rsidRPr="00623702" w:rsidRDefault="00623702" w:rsidP="00E93073">
      <w:pPr>
        <w:pStyle w:val="Heading3"/>
        <w:pBdr>
          <w:bottom w:val="single" w:sz="4" w:space="1" w:color="auto"/>
        </w:pBdr>
        <w:jc w:val="both"/>
      </w:pPr>
      <w:bookmarkStart w:id="11" w:name="_Toc31007529"/>
      <w:r w:rsidRPr="00623702">
        <w:t>Advantages of Linked List</w:t>
      </w:r>
      <w:bookmarkEnd w:id="11"/>
    </w:p>
    <w:p w14:paraId="1FE484F9" w14:textId="08A9342D" w:rsidR="00623702" w:rsidRPr="00623702" w:rsidRDefault="00055D62" w:rsidP="00E93073">
      <w:pPr>
        <w:pStyle w:val="ListParagraph"/>
        <w:numPr>
          <w:ilvl w:val="0"/>
          <w:numId w:val="24"/>
        </w:numPr>
        <w:jc w:val="both"/>
        <w:rPr>
          <w:sz w:val="24"/>
          <w:szCs w:val="24"/>
        </w:rPr>
      </w:pPr>
      <w:r>
        <w:rPr>
          <w:sz w:val="24"/>
          <w:szCs w:val="24"/>
        </w:rPr>
        <w:t>Allocated memory</w:t>
      </w:r>
      <w:r w:rsidR="00AF5E7E">
        <w:rPr>
          <w:sz w:val="24"/>
          <w:szCs w:val="24"/>
        </w:rPr>
        <w:t>.</w:t>
      </w:r>
    </w:p>
    <w:p w14:paraId="1CCE1875" w14:textId="11BF9A59" w:rsidR="00623702" w:rsidRPr="00623702" w:rsidRDefault="00055D62" w:rsidP="00E93073">
      <w:pPr>
        <w:pStyle w:val="ListParagraph"/>
        <w:numPr>
          <w:ilvl w:val="0"/>
          <w:numId w:val="23"/>
        </w:numPr>
        <w:jc w:val="both"/>
        <w:rPr>
          <w:sz w:val="24"/>
          <w:szCs w:val="24"/>
        </w:rPr>
      </w:pPr>
      <w:r>
        <w:rPr>
          <w:sz w:val="24"/>
          <w:szCs w:val="24"/>
        </w:rPr>
        <w:t xml:space="preserve">Easy to work with as well as </w:t>
      </w:r>
      <w:r w:rsidR="00AF5E7E">
        <w:rPr>
          <w:sz w:val="24"/>
          <w:szCs w:val="24"/>
        </w:rPr>
        <w:t xml:space="preserve">flexibility of usage. </w:t>
      </w:r>
    </w:p>
    <w:p w14:paraId="298CFC60" w14:textId="5F9F9879" w:rsidR="00623702" w:rsidRPr="00623702" w:rsidRDefault="00AF5E7E" w:rsidP="00E93073">
      <w:pPr>
        <w:pStyle w:val="ListParagraph"/>
        <w:numPr>
          <w:ilvl w:val="0"/>
          <w:numId w:val="22"/>
        </w:numPr>
        <w:jc w:val="both"/>
        <w:rPr>
          <w:sz w:val="24"/>
          <w:szCs w:val="24"/>
        </w:rPr>
      </w:pPr>
      <w:r>
        <w:rPr>
          <w:sz w:val="24"/>
          <w:szCs w:val="24"/>
        </w:rPr>
        <w:t>Low access time.</w:t>
      </w:r>
    </w:p>
    <w:p w14:paraId="20BAA760" w14:textId="0A119576" w:rsidR="00623702" w:rsidRPr="00623702" w:rsidRDefault="00AF5E7E" w:rsidP="00E93073">
      <w:pPr>
        <w:pStyle w:val="ListParagraph"/>
        <w:numPr>
          <w:ilvl w:val="0"/>
          <w:numId w:val="22"/>
        </w:numPr>
        <w:jc w:val="both"/>
        <w:rPr>
          <w:sz w:val="24"/>
          <w:szCs w:val="24"/>
        </w:rPr>
      </w:pPr>
      <w:r>
        <w:rPr>
          <w:sz w:val="24"/>
          <w:szCs w:val="24"/>
        </w:rPr>
        <w:t>Easy to insert and to delete elements.</w:t>
      </w:r>
    </w:p>
    <w:p w14:paraId="33B3BFB4" w14:textId="2838CD83" w:rsidR="00623702" w:rsidRDefault="00623702" w:rsidP="00E93073">
      <w:pPr>
        <w:pStyle w:val="Heading3"/>
        <w:pBdr>
          <w:bottom w:val="single" w:sz="4" w:space="1" w:color="auto"/>
        </w:pBdr>
        <w:jc w:val="both"/>
      </w:pPr>
      <w:bookmarkStart w:id="12" w:name="_Toc31007530"/>
      <w:r w:rsidRPr="00623702">
        <w:t>Disadvantages of Linked List</w:t>
      </w:r>
      <w:r>
        <w:t>:</w:t>
      </w:r>
      <w:bookmarkEnd w:id="12"/>
    </w:p>
    <w:p w14:paraId="2630E9F1" w14:textId="77777777" w:rsidR="00623702" w:rsidRPr="00623702" w:rsidRDefault="00623702" w:rsidP="00E93073">
      <w:pPr>
        <w:jc w:val="both"/>
      </w:pPr>
    </w:p>
    <w:p w14:paraId="11CE2E37" w14:textId="6E369100" w:rsidR="00623702" w:rsidRPr="00623702" w:rsidRDefault="00AF5E7E" w:rsidP="00E93073">
      <w:pPr>
        <w:pStyle w:val="ListParagraph"/>
        <w:numPr>
          <w:ilvl w:val="0"/>
          <w:numId w:val="21"/>
        </w:numPr>
        <w:jc w:val="both"/>
        <w:rPr>
          <w:sz w:val="24"/>
          <w:szCs w:val="24"/>
        </w:rPr>
      </w:pPr>
      <w:r>
        <w:rPr>
          <w:sz w:val="24"/>
          <w:szCs w:val="24"/>
        </w:rPr>
        <w:t>Hard to reverse traversing.</w:t>
      </w:r>
    </w:p>
    <w:p w14:paraId="2DCFB4F2" w14:textId="51CADABE" w:rsidR="00623702" w:rsidRPr="00623702" w:rsidRDefault="00AF5E7E" w:rsidP="00E93073">
      <w:pPr>
        <w:pStyle w:val="ListParagraph"/>
        <w:numPr>
          <w:ilvl w:val="0"/>
          <w:numId w:val="21"/>
        </w:numPr>
        <w:jc w:val="both"/>
        <w:rPr>
          <w:sz w:val="24"/>
          <w:szCs w:val="24"/>
        </w:rPr>
      </w:pPr>
      <w:r>
        <w:rPr>
          <w:sz w:val="24"/>
          <w:szCs w:val="24"/>
        </w:rPr>
        <w:lastRenderedPageBreak/>
        <w:t>Must access every node in an ordered way to reach a certain node.</w:t>
      </w:r>
    </w:p>
    <w:p w14:paraId="3A092931" w14:textId="31935D6D" w:rsidR="00623702" w:rsidRDefault="00AF5E7E" w:rsidP="00E93073">
      <w:pPr>
        <w:pStyle w:val="ListParagraph"/>
        <w:numPr>
          <w:ilvl w:val="0"/>
          <w:numId w:val="21"/>
        </w:numPr>
        <w:jc w:val="both"/>
        <w:rPr>
          <w:sz w:val="24"/>
          <w:szCs w:val="24"/>
        </w:rPr>
      </w:pPr>
      <w:r>
        <w:rPr>
          <w:sz w:val="24"/>
          <w:szCs w:val="24"/>
        </w:rPr>
        <w:t>Big memory size as the pointers takes some space.</w:t>
      </w:r>
    </w:p>
    <w:p w14:paraId="7D73DA50" w14:textId="77777777" w:rsidR="00AF5E7E" w:rsidRPr="00AF5E7E" w:rsidRDefault="00AF5E7E" w:rsidP="00E93073">
      <w:pPr>
        <w:jc w:val="both"/>
        <w:rPr>
          <w:sz w:val="24"/>
          <w:szCs w:val="24"/>
        </w:rPr>
      </w:pPr>
    </w:p>
    <w:p w14:paraId="60BBE56B" w14:textId="1017FE16" w:rsidR="00AF5E7E" w:rsidRDefault="00AF5E7E" w:rsidP="00E93073">
      <w:pPr>
        <w:pStyle w:val="Heading3"/>
        <w:pBdr>
          <w:bottom w:val="single" w:sz="4" w:space="1" w:color="auto"/>
        </w:pBdr>
        <w:jc w:val="both"/>
      </w:pPr>
      <w:bookmarkStart w:id="13" w:name="_Toc31007531"/>
      <w:r>
        <w:t>Linked list operations:</w:t>
      </w:r>
      <w:bookmarkEnd w:id="13"/>
    </w:p>
    <w:p w14:paraId="037B3F1A" w14:textId="2A308943" w:rsidR="00AF5E7E" w:rsidRDefault="00AF5E7E" w:rsidP="00E93073">
      <w:pPr>
        <w:jc w:val="both"/>
      </w:pPr>
    </w:p>
    <w:p w14:paraId="262962B3" w14:textId="1840080E" w:rsidR="00E93073" w:rsidRPr="00E93073" w:rsidRDefault="00AF5E7E" w:rsidP="00E93073">
      <w:pPr>
        <w:pStyle w:val="ListParagraph"/>
        <w:numPr>
          <w:ilvl w:val="0"/>
          <w:numId w:val="28"/>
        </w:numPr>
        <w:jc w:val="both"/>
        <w:rPr>
          <w:sz w:val="24"/>
          <w:szCs w:val="24"/>
        </w:rPr>
      </w:pPr>
      <w:r w:rsidRPr="00AF5E7E">
        <w:rPr>
          <w:sz w:val="24"/>
          <w:szCs w:val="24"/>
        </w:rPr>
        <w:t>Create</w:t>
      </w:r>
      <w:r w:rsidR="00E93073">
        <w:rPr>
          <w:sz w:val="24"/>
          <w:szCs w:val="24"/>
        </w:rPr>
        <w:t>:  in this operation it creates a head node and the memory space should be one.</w:t>
      </w:r>
    </w:p>
    <w:p w14:paraId="413D0934" w14:textId="3BE5548C" w:rsidR="00AF5E7E" w:rsidRDefault="00E93073" w:rsidP="00E93073">
      <w:pPr>
        <w:pStyle w:val="ListParagraph"/>
        <w:numPr>
          <w:ilvl w:val="0"/>
          <w:numId w:val="28"/>
        </w:numPr>
        <w:jc w:val="both"/>
        <w:rPr>
          <w:sz w:val="24"/>
          <w:szCs w:val="24"/>
        </w:rPr>
      </w:pPr>
      <w:r w:rsidRPr="00E93073">
        <w:rPr>
          <w:noProof/>
        </w:rPr>
        <w:drawing>
          <wp:anchor distT="0" distB="0" distL="114300" distR="114300" simplePos="0" relativeHeight="251683840" behindDoc="0" locked="0" layoutInCell="1" allowOverlap="1" wp14:anchorId="4A17F6CC" wp14:editId="40ADCCC5">
            <wp:simplePos x="0" y="0"/>
            <wp:positionH relativeFrom="column">
              <wp:posOffset>3989070</wp:posOffset>
            </wp:positionH>
            <wp:positionV relativeFrom="paragraph">
              <wp:posOffset>772795</wp:posOffset>
            </wp:positionV>
            <wp:extent cx="1739900" cy="1044575"/>
            <wp:effectExtent l="95250" t="57150" r="12700" b="603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9900" cy="1044575"/>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F5E7E" w:rsidRPr="00AF5E7E">
        <w:rPr>
          <w:sz w:val="24"/>
          <w:szCs w:val="24"/>
        </w:rPr>
        <w:t>Insert</w:t>
      </w:r>
      <w:r>
        <w:rPr>
          <w:sz w:val="24"/>
          <w:szCs w:val="24"/>
        </w:rPr>
        <w:t>: inserts an element (node) to the linked list. Moreover, you can add insert the node wherever you want and that what makes the linked list special</w:t>
      </w:r>
    </w:p>
    <w:p w14:paraId="3A0CAEF7" w14:textId="76EEA2B8" w:rsidR="00E93073" w:rsidRDefault="00E93073" w:rsidP="00E93073">
      <w:pPr>
        <w:pStyle w:val="ListParagraph"/>
        <w:ind w:left="768"/>
        <w:rPr>
          <w:sz w:val="24"/>
          <w:szCs w:val="24"/>
        </w:rPr>
      </w:pPr>
      <w:r w:rsidRPr="00E93073">
        <w:rPr>
          <w:noProof/>
        </w:rPr>
        <w:drawing>
          <wp:anchor distT="0" distB="0" distL="114300" distR="114300" simplePos="0" relativeHeight="251681792" behindDoc="0" locked="0" layoutInCell="1" allowOverlap="1" wp14:anchorId="13398427" wp14:editId="564637FE">
            <wp:simplePos x="0" y="0"/>
            <wp:positionH relativeFrom="column">
              <wp:posOffset>1992630</wp:posOffset>
            </wp:positionH>
            <wp:positionV relativeFrom="paragraph">
              <wp:posOffset>148590</wp:posOffset>
            </wp:positionV>
            <wp:extent cx="1826895" cy="1024890"/>
            <wp:effectExtent l="95250" t="57150" r="20955" b="609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6895" cy="1024890"/>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93073">
        <w:rPr>
          <w:noProof/>
        </w:rPr>
        <w:drawing>
          <wp:anchor distT="0" distB="0" distL="114300" distR="114300" simplePos="0" relativeHeight="251679744" behindDoc="0" locked="0" layoutInCell="1" allowOverlap="1" wp14:anchorId="624B9307" wp14:editId="4B4995FB">
            <wp:simplePos x="0" y="0"/>
            <wp:positionH relativeFrom="margin">
              <wp:posOffset>217170</wp:posOffset>
            </wp:positionH>
            <wp:positionV relativeFrom="paragraph">
              <wp:posOffset>125730</wp:posOffset>
            </wp:positionV>
            <wp:extent cx="1550670" cy="1045845"/>
            <wp:effectExtent l="95250" t="57150" r="11430" b="590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0670" cy="1045845"/>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B20DCA9" w14:textId="7F44B850" w:rsidR="00E93073" w:rsidRDefault="00E93073" w:rsidP="00E93073">
      <w:pPr>
        <w:rPr>
          <w:sz w:val="24"/>
          <w:szCs w:val="24"/>
        </w:rPr>
      </w:pPr>
    </w:p>
    <w:p w14:paraId="41E256BA" w14:textId="70972BA7" w:rsidR="00E93073" w:rsidRDefault="00E93073" w:rsidP="00E93073">
      <w:pPr>
        <w:rPr>
          <w:sz w:val="24"/>
          <w:szCs w:val="24"/>
        </w:rPr>
      </w:pPr>
    </w:p>
    <w:p w14:paraId="0108EA83" w14:textId="4E194D2D" w:rsidR="00E93073" w:rsidRDefault="00E93073" w:rsidP="00E93073">
      <w:pPr>
        <w:rPr>
          <w:sz w:val="24"/>
          <w:szCs w:val="24"/>
        </w:rPr>
      </w:pPr>
    </w:p>
    <w:p w14:paraId="3BB289EC" w14:textId="77777777" w:rsidR="00E93073" w:rsidRPr="00E93073" w:rsidRDefault="00E93073" w:rsidP="00E93073">
      <w:pPr>
        <w:rPr>
          <w:sz w:val="24"/>
          <w:szCs w:val="24"/>
        </w:rPr>
      </w:pPr>
    </w:p>
    <w:p w14:paraId="5D96F6C4" w14:textId="34E6C340" w:rsidR="00AF5E7E" w:rsidRPr="00AF5E7E" w:rsidRDefault="00AF5E7E" w:rsidP="00312171">
      <w:pPr>
        <w:pStyle w:val="ListParagraph"/>
        <w:numPr>
          <w:ilvl w:val="0"/>
          <w:numId w:val="28"/>
        </w:numPr>
        <w:jc w:val="both"/>
        <w:rPr>
          <w:sz w:val="24"/>
          <w:szCs w:val="24"/>
        </w:rPr>
      </w:pPr>
      <w:r w:rsidRPr="00AF5E7E">
        <w:rPr>
          <w:sz w:val="24"/>
          <w:szCs w:val="24"/>
        </w:rPr>
        <w:t>Delete</w:t>
      </w:r>
      <w:r w:rsidR="008B79C4">
        <w:rPr>
          <w:sz w:val="24"/>
          <w:szCs w:val="24"/>
        </w:rPr>
        <w:t>: you can delete nodes from the beginning or middle as well as the end of a list</w:t>
      </w:r>
    </w:p>
    <w:p w14:paraId="62E1394D" w14:textId="23DB4123" w:rsidR="00312171" w:rsidRPr="00312171" w:rsidRDefault="00AF5E7E" w:rsidP="00312171">
      <w:pPr>
        <w:pStyle w:val="ListParagraph"/>
        <w:numPr>
          <w:ilvl w:val="0"/>
          <w:numId w:val="28"/>
        </w:numPr>
        <w:jc w:val="both"/>
        <w:rPr>
          <w:sz w:val="24"/>
          <w:szCs w:val="24"/>
        </w:rPr>
      </w:pPr>
      <w:r w:rsidRPr="00AF5E7E">
        <w:rPr>
          <w:sz w:val="24"/>
          <w:szCs w:val="24"/>
        </w:rPr>
        <w:t>Traverse</w:t>
      </w:r>
      <w:r w:rsidR="00312171">
        <w:rPr>
          <w:sz w:val="24"/>
          <w:szCs w:val="24"/>
        </w:rPr>
        <w:t>: Checks all the nodes throughout the list as well as that its known that recursive functions to check the list from the opposite side.</w:t>
      </w:r>
    </w:p>
    <w:p w14:paraId="394218AD" w14:textId="393B6C2D" w:rsidR="00AF5E7E" w:rsidRPr="00AF5E7E" w:rsidRDefault="00AF5E7E" w:rsidP="00312171">
      <w:pPr>
        <w:pStyle w:val="ListParagraph"/>
        <w:numPr>
          <w:ilvl w:val="0"/>
          <w:numId w:val="28"/>
        </w:numPr>
        <w:jc w:val="both"/>
        <w:rPr>
          <w:sz w:val="24"/>
          <w:szCs w:val="24"/>
        </w:rPr>
      </w:pPr>
      <w:r w:rsidRPr="00AF5E7E">
        <w:rPr>
          <w:sz w:val="24"/>
          <w:szCs w:val="24"/>
        </w:rPr>
        <w:t>Search</w:t>
      </w:r>
      <w:r w:rsidR="00312171">
        <w:rPr>
          <w:sz w:val="24"/>
          <w:szCs w:val="24"/>
        </w:rPr>
        <w:t>: to find a certain node and most of the time the sequential search is used with linked lists</w:t>
      </w:r>
    </w:p>
    <w:p w14:paraId="37B96789" w14:textId="3AFA05E1" w:rsidR="00AF5E7E" w:rsidRPr="00AF5E7E" w:rsidRDefault="00AF5E7E" w:rsidP="00312171">
      <w:pPr>
        <w:pStyle w:val="ListParagraph"/>
        <w:numPr>
          <w:ilvl w:val="0"/>
          <w:numId w:val="30"/>
        </w:numPr>
        <w:jc w:val="both"/>
        <w:rPr>
          <w:sz w:val="24"/>
          <w:szCs w:val="24"/>
        </w:rPr>
      </w:pPr>
      <w:r w:rsidRPr="00AF5E7E">
        <w:rPr>
          <w:sz w:val="24"/>
          <w:szCs w:val="24"/>
        </w:rPr>
        <w:t>Concatenation</w:t>
      </w:r>
      <w:r w:rsidR="00312171">
        <w:rPr>
          <w:sz w:val="24"/>
          <w:szCs w:val="24"/>
        </w:rPr>
        <w:t>: its known to be used in order to make two lists belongs to the same series</w:t>
      </w:r>
    </w:p>
    <w:p w14:paraId="230E8763" w14:textId="084E5F91" w:rsidR="00AF5E7E" w:rsidRDefault="00AF5E7E" w:rsidP="00312171">
      <w:pPr>
        <w:pStyle w:val="ListParagraph"/>
        <w:numPr>
          <w:ilvl w:val="0"/>
          <w:numId w:val="30"/>
        </w:numPr>
        <w:jc w:val="both"/>
        <w:rPr>
          <w:sz w:val="24"/>
          <w:szCs w:val="24"/>
        </w:rPr>
      </w:pPr>
      <w:r w:rsidRPr="00AF5E7E">
        <w:rPr>
          <w:sz w:val="24"/>
          <w:szCs w:val="24"/>
        </w:rPr>
        <w:t>Display</w:t>
      </w:r>
      <w:r w:rsidR="00312171">
        <w:rPr>
          <w:sz w:val="24"/>
          <w:szCs w:val="24"/>
        </w:rPr>
        <w:t>: to provide the info about the node and to print it.</w:t>
      </w:r>
    </w:p>
    <w:p w14:paraId="1CF6F994" w14:textId="77777777" w:rsidR="00AF5E7E" w:rsidRDefault="00AF5E7E" w:rsidP="00FD61E6">
      <w:pPr>
        <w:jc w:val="both"/>
        <w:rPr>
          <w:sz w:val="24"/>
          <w:szCs w:val="24"/>
        </w:rPr>
      </w:pPr>
    </w:p>
    <w:p w14:paraId="7DED6656" w14:textId="01262ED0" w:rsidR="00FD61E6" w:rsidRDefault="00BC33FB" w:rsidP="00FD61E6">
      <w:pPr>
        <w:jc w:val="both"/>
        <w:rPr>
          <w:sz w:val="24"/>
          <w:szCs w:val="24"/>
        </w:rPr>
      </w:pPr>
      <w:r w:rsidRPr="006C0E22">
        <w:rPr>
          <w:sz w:val="24"/>
          <w:szCs w:val="24"/>
        </w:rPr>
        <w:t>There are a lot of methods</w:t>
      </w:r>
      <w:r w:rsidR="00AF5E7E">
        <w:rPr>
          <w:sz w:val="24"/>
          <w:szCs w:val="24"/>
        </w:rPr>
        <w:t xml:space="preserve"> and operations</w:t>
      </w:r>
      <w:r w:rsidRPr="006C0E22">
        <w:rPr>
          <w:sz w:val="24"/>
          <w:szCs w:val="24"/>
        </w:rPr>
        <w:t xml:space="preserve"> in the linked list but its safe to say that they cover nearly everything that the list does as well as many more </w:t>
      </w:r>
      <w:r w:rsidR="00FD61E6">
        <w:rPr>
          <w:sz w:val="24"/>
          <w:szCs w:val="24"/>
        </w:rPr>
        <w:t xml:space="preserve">that’s why most programmers consider linked list is much better to use than arrays. However to be more concise it depends on the scenario that’s there and regarding our scenario I </w:t>
      </w:r>
      <w:r w:rsidR="00FD61E6">
        <w:rPr>
          <w:sz w:val="24"/>
          <w:szCs w:val="24"/>
        </w:rPr>
        <w:lastRenderedPageBreak/>
        <w:t>have chosen to use linked list</w:t>
      </w:r>
      <w:r w:rsidR="005E40DF">
        <w:rPr>
          <w:sz w:val="24"/>
          <w:szCs w:val="24"/>
        </w:rPr>
        <w:t xml:space="preserve"> as well as regular lists</w:t>
      </w:r>
      <w:r w:rsidR="00FD61E6">
        <w:rPr>
          <w:sz w:val="24"/>
          <w:szCs w:val="24"/>
        </w:rPr>
        <w:t xml:space="preserve"> because it’s the right thing to use we have many methods that can help through designing the traffic solution as well as that its good to have the pointer part of the linked list where we will discuss more how it helped me in the solution plan.</w:t>
      </w:r>
    </w:p>
    <w:p w14:paraId="0A5F3662" w14:textId="3752C96C" w:rsidR="00AF5E7E" w:rsidRDefault="00FD61E6" w:rsidP="00AF5E7E">
      <w:pPr>
        <w:jc w:val="both"/>
        <w:rPr>
          <w:sz w:val="24"/>
          <w:szCs w:val="24"/>
        </w:rPr>
      </w:pPr>
      <w:r>
        <w:rPr>
          <w:sz w:val="24"/>
          <w:szCs w:val="24"/>
        </w:rPr>
        <w:t>Moreover, regarding the method as there are multiple methods</w:t>
      </w:r>
      <w:r w:rsidR="00055985">
        <w:rPr>
          <w:sz w:val="24"/>
          <w:szCs w:val="24"/>
        </w:rPr>
        <w:t>,</w:t>
      </w:r>
      <w:r>
        <w:rPr>
          <w:sz w:val="24"/>
          <w:szCs w:val="24"/>
        </w:rPr>
        <w:t xml:space="preserve"> I’m going to discuss the methods that I have used</w:t>
      </w:r>
      <w:r w:rsidR="00312171">
        <w:rPr>
          <w:sz w:val="24"/>
          <w:szCs w:val="24"/>
        </w:rPr>
        <w:t>.</w:t>
      </w:r>
    </w:p>
    <w:p w14:paraId="50F38584" w14:textId="1AF4192C" w:rsidR="00055985" w:rsidRPr="00FB4FC5" w:rsidRDefault="00055985" w:rsidP="00FB4FC5">
      <w:pPr>
        <w:pStyle w:val="Heading6"/>
        <w:rPr>
          <w:b/>
          <w:bCs/>
        </w:rPr>
      </w:pPr>
    </w:p>
    <w:p w14:paraId="54F832EE" w14:textId="44DFE600" w:rsidR="0050193C" w:rsidRPr="00FB4FC5" w:rsidRDefault="0050193C" w:rsidP="00FB4FC5">
      <w:pPr>
        <w:pStyle w:val="Heading6"/>
        <w:rPr>
          <w:b/>
          <w:bCs/>
        </w:rPr>
      </w:pPr>
      <w:r w:rsidRPr="00FB4FC5">
        <w:rPr>
          <w:b/>
          <w:bCs/>
        </w:rPr>
        <w:t xml:space="preserve">Creating </w:t>
      </w:r>
      <w:r w:rsidR="00FB4FC5" w:rsidRPr="00FB4FC5">
        <w:rPr>
          <w:b/>
          <w:bCs/>
        </w:rPr>
        <w:t>the Linked list:</w:t>
      </w:r>
    </w:p>
    <w:p w14:paraId="3EB9D871" w14:textId="5C875C73" w:rsidR="00FD61E6" w:rsidRDefault="007846A3" w:rsidP="00FD61E6">
      <w:pPr>
        <w:jc w:val="both"/>
        <w:rPr>
          <w:sz w:val="24"/>
          <w:szCs w:val="24"/>
        </w:rPr>
      </w:pPr>
      <w:r>
        <w:rPr>
          <w:noProof/>
        </w:rPr>
        <w:drawing>
          <wp:anchor distT="0" distB="0" distL="114300" distR="114300" simplePos="0" relativeHeight="251702272" behindDoc="0" locked="0" layoutInCell="1" allowOverlap="1" wp14:anchorId="463B5FDE" wp14:editId="4FF2886F">
            <wp:simplePos x="0" y="0"/>
            <wp:positionH relativeFrom="margin">
              <wp:align>left</wp:align>
            </wp:positionH>
            <wp:positionV relativeFrom="paragraph">
              <wp:posOffset>103505</wp:posOffset>
            </wp:positionV>
            <wp:extent cx="4758690" cy="2115185"/>
            <wp:effectExtent l="95250" t="57150" r="22860" b="565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8690" cy="2115185"/>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46C1A4F" w14:textId="77777777" w:rsidR="007846A3" w:rsidRDefault="007846A3" w:rsidP="005E40DF"/>
    <w:p w14:paraId="0854FBF3" w14:textId="77777777" w:rsidR="007846A3" w:rsidRDefault="007846A3" w:rsidP="005E40DF"/>
    <w:p w14:paraId="555719C2" w14:textId="77777777" w:rsidR="007846A3" w:rsidRDefault="007846A3" w:rsidP="005E40DF"/>
    <w:p w14:paraId="298962B6" w14:textId="77777777" w:rsidR="007846A3" w:rsidRDefault="007846A3" w:rsidP="005E40DF"/>
    <w:p w14:paraId="1104D251" w14:textId="77777777" w:rsidR="007846A3" w:rsidRDefault="007846A3" w:rsidP="005E40DF"/>
    <w:p w14:paraId="3B1FC2DC" w14:textId="77777777" w:rsidR="007846A3" w:rsidRDefault="007846A3" w:rsidP="005E40DF"/>
    <w:p w14:paraId="63F5B55D" w14:textId="77777777" w:rsidR="007846A3" w:rsidRDefault="007846A3" w:rsidP="005E40DF"/>
    <w:p w14:paraId="5BD76712" w14:textId="77777777" w:rsidR="007846A3" w:rsidRDefault="007846A3" w:rsidP="005E40DF"/>
    <w:p w14:paraId="3D043B45" w14:textId="77777777" w:rsidR="007846A3" w:rsidRDefault="007846A3" w:rsidP="005E40DF"/>
    <w:p w14:paraId="56949CCE" w14:textId="719A06D0" w:rsidR="005E40DF" w:rsidRDefault="005E40DF" w:rsidP="005E40DF">
      <w:r>
        <w:t xml:space="preserve">In this </w:t>
      </w:r>
      <w:r w:rsidRPr="005E40DF">
        <w:rPr>
          <w:sz w:val="24"/>
          <w:szCs w:val="24"/>
        </w:rPr>
        <w:t>code</w:t>
      </w:r>
      <w:r>
        <w:t xml:space="preserve"> we initially create the list as well as that we assign the list in the variable </w:t>
      </w:r>
      <w:r w:rsidR="007846A3">
        <w:t>verges</w:t>
      </w:r>
    </w:p>
    <w:p w14:paraId="04AF46D2" w14:textId="56F817A8" w:rsidR="005E40DF" w:rsidRPr="005E40DF" w:rsidRDefault="007846A3" w:rsidP="005E40DF">
      <w:r>
        <w:rPr>
          <w:noProof/>
        </w:rPr>
        <w:drawing>
          <wp:anchor distT="0" distB="0" distL="114300" distR="114300" simplePos="0" relativeHeight="251698176" behindDoc="0" locked="0" layoutInCell="1" allowOverlap="1" wp14:anchorId="2D60115C" wp14:editId="5B35C8BF">
            <wp:simplePos x="0" y="0"/>
            <wp:positionH relativeFrom="column">
              <wp:posOffset>171450</wp:posOffset>
            </wp:positionH>
            <wp:positionV relativeFrom="paragraph">
              <wp:posOffset>287020</wp:posOffset>
            </wp:positionV>
            <wp:extent cx="5486400" cy="1856105"/>
            <wp:effectExtent l="95250" t="57150" r="19050" b="488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56105"/>
                    </a:xfrm>
                    <a:prstGeom prst="rect">
                      <a:avLst/>
                    </a:prstGeom>
                    <a:effectLst>
                      <a:outerShdw blurRad="50800" dist="38100" dir="10800000" algn="r" rotWithShape="0">
                        <a:prstClr val="black">
                          <a:alpha val="40000"/>
                        </a:prstClr>
                      </a:outerShdw>
                    </a:effectLst>
                  </pic:spPr>
                </pic:pic>
              </a:graphicData>
            </a:graphic>
          </wp:anchor>
        </w:drawing>
      </w:r>
    </w:p>
    <w:p w14:paraId="60A9A734" w14:textId="54302B40" w:rsidR="00984ACD" w:rsidRPr="0013382E" w:rsidRDefault="00984ACD" w:rsidP="00984ACD">
      <w:pPr>
        <w:pStyle w:val="Heading6"/>
        <w:rPr>
          <w:b/>
          <w:bCs/>
          <w:sz w:val="24"/>
          <w:szCs w:val="24"/>
        </w:rPr>
      </w:pPr>
    </w:p>
    <w:p w14:paraId="389AD95C" w14:textId="4491F24D" w:rsidR="005E40DF" w:rsidRPr="0013382E" w:rsidRDefault="00984ACD" w:rsidP="00984ACD">
      <w:pPr>
        <w:jc w:val="both"/>
        <w:rPr>
          <w:sz w:val="24"/>
          <w:szCs w:val="24"/>
        </w:rPr>
      </w:pPr>
      <w:r w:rsidRPr="0013382E">
        <w:rPr>
          <w:sz w:val="24"/>
          <w:szCs w:val="24"/>
        </w:rPr>
        <w:t>h</w:t>
      </w:r>
      <w:r w:rsidR="005A3F51" w:rsidRPr="0013382E">
        <w:rPr>
          <w:sz w:val="24"/>
          <w:szCs w:val="24"/>
        </w:rPr>
        <w:t xml:space="preserve">ere we used the linked list in our program to store the data of the nodes as the start point and the end point as well as the distance and regarding the for loop it checks </w:t>
      </w:r>
      <w:r w:rsidRPr="0013382E">
        <w:rPr>
          <w:sz w:val="24"/>
          <w:szCs w:val="24"/>
        </w:rPr>
        <w:t xml:space="preserve">weather the </w:t>
      </w:r>
      <w:r w:rsidR="007846A3">
        <w:rPr>
          <w:sz w:val="24"/>
          <w:szCs w:val="24"/>
        </w:rPr>
        <w:t>verge</w:t>
      </w:r>
      <w:r w:rsidRPr="0013382E">
        <w:rPr>
          <w:sz w:val="24"/>
          <w:szCs w:val="24"/>
        </w:rPr>
        <w:t xml:space="preserve"> has already been added or not as well as if it’s there then change the distance to the new one.</w:t>
      </w:r>
    </w:p>
    <w:p w14:paraId="4867A28F" w14:textId="2E093DB4" w:rsidR="005E40DF" w:rsidRDefault="007846A3" w:rsidP="005E40DF">
      <w:r>
        <w:rPr>
          <w:noProof/>
        </w:rPr>
        <w:lastRenderedPageBreak/>
        <w:drawing>
          <wp:anchor distT="0" distB="0" distL="114300" distR="114300" simplePos="0" relativeHeight="251700224" behindDoc="0" locked="0" layoutInCell="1" allowOverlap="1" wp14:anchorId="5AA1BEDB" wp14:editId="5E2E7692">
            <wp:simplePos x="0" y="0"/>
            <wp:positionH relativeFrom="margin">
              <wp:posOffset>129540</wp:posOffset>
            </wp:positionH>
            <wp:positionV relativeFrom="paragraph">
              <wp:posOffset>271780</wp:posOffset>
            </wp:positionV>
            <wp:extent cx="5486400" cy="1731645"/>
            <wp:effectExtent l="95250" t="57150" r="19050" b="590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31645"/>
                    </a:xfrm>
                    <a:prstGeom prst="rect">
                      <a:avLst/>
                    </a:prstGeom>
                    <a:effectLst>
                      <a:outerShdw blurRad="50800" dist="38100" dir="10800000" algn="r" rotWithShape="0">
                        <a:prstClr val="black">
                          <a:alpha val="40000"/>
                        </a:prstClr>
                      </a:outerShdw>
                    </a:effectLst>
                  </pic:spPr>
                </pic:pic>
              </a:graphicData>
            </a:graphic>
          </wp:anchor>
        </w:drawing>
      </w:r>
    </w:p>
    <w:p w14:paraId="338C2BB5" w14:textId="1AFDBE5B" w:rsidR="005E40DF" w:rsidRDefault="005E40DF" w:rsidP="005E40DF"/>
    <w:p w14:paraId="717D101D" w14:textId="24C95314" w:rsidR="005E40DF" w:rsidRPr="0013382E" w:rsidRDefault="005E40DF" w:rsidP="0013382E">
      <w:pPr>
        <w:jc w:val="both"/>
        <w:rPr>
          <w:sz w:val="24"/>
          <w:szCs w:val="24"/>
        </w:rPr>
      </w:pPr>
    </w:p>
    <w:p w14:paraId="1E85297D" w14:textId="64CC3A04" w:rsidR="00984ACD" w:rsidRPr="0013382E" w:rsidRDefault="00984ACD" w:rsidP="0013382E">
      <w:pPr>
        <w:jc w:val="both"/>
        <w:rPr>
          <w:sz w:val="24"/>
          <w:szCs w:val="24"/>
        </w:rPr>
      </w:pPr>
      <w:r w:rsidRPr="0013382E">
        <w:rPr>
          <w:sz w:val="24"/>
          <w:szCs w:val="24"/>
        </w:rPr>
        <w:t xml:space="preserve">In a nutshell without the linked list there is no </w:t>
      </w:r>
      <w:r w:rsidR="007846A3">
        <w:rPr>
          <w:sz w:val="24"/>
          <w:szCs w:val="24"/>
        </w:rPr>
        <w:t>verges</w:t>
      </w:r>
      <w:r w:rsidRPr="0013382E">
        <w:rPr>
          <w:sz w:val="24"/>
          <w:szCs w:val="24"/>
        </w:rPr>
        <w:t xml:space="preserve"> and if there </w:t>
      </w:r>
      <w:r w:rsidR="007846A3">
        <w:rPr>
          <w:sz w:val="24"/>
          <w:szCs w:val="24"/>
        </w:rPr>
        <w:t>are</w:t>
      </w:r>
      <w:r w:rsidRPr="0013382E">
        <w:rPr>
          <w:sz w:val="24"/>
          <w:szCs w:val="24"/>
        </w:rPr>
        <w:t xml:space="preserve"> no </w:t>
      </w:r>
      <w:r w:rsidR="007846A3">
        <w:rPr>
          <w:sz w:val="24"/>
          <w:szCs w:val="24"/>
        </w:rPr>
        <w:t>verges</w:t>
      </w:r>
      <w:r w:rsidRPr="0013382E">
        <w:rPr>
          <w:sz w:val="24"/>
          <w:szCs w:val="24"/>
        </w:rPr>
        <w:t xml:space="preserve"> </w:t>
      </w:r>
      <w:proofErr w:type="gramStart"/>
      <w:r w:rsidR="007846A3" w:rsidRPr="0013382E">
        <w:rPr>
          <w:sz w:val="24"/>
          <w:szCs w:val="24"/>
        </w:rPr>
        <w:t>their</w:t>
      </w:r>
      <w:proofErr w:type="gramEnd"/>
      <w:r w:rsidRPr="0013382E">
        <w:rPr>
          <w:sz w:val="24"/>
          <w:szCs w:val="24"/>
        </w:rPr>
        <w:t xml:space="preserve"> </w:t>
      </w:r>
      <w:r w:rsidR="007846A3" w:rsidRPr="0013382E">
        <w:rPr>
          <w:sz w:val="24"/>
          <w:szCs w:val="24"/>
        </w:rPr>
        <w:t>won’t</w:t>
      </w:r>
      <w:r w:rsidRPr="0013382E">
        <w:rPr>
          <w:sz w:val="24"/>
          <w:szCs w:val="24"/>
        </w:rPr>
        <w:t xml:space="preserve"> be distance and without the distance there is no shortest path.</w:t>
      </w:r>
    </w:p>
    <w:p w14:paraId="4D86B948" w14:textId="160C01AE" w:rsidR="00984ACD" w:rsidRPr="0013382E" w:rsidRDefault="00984ACD" w:rsidP="0013382E">
      <w:pPr>
        <w:jc w:val="both"/>
        <w:rPr>
          <w:sz w:val="24"/>
          <w:szCs w:val="24"/>
        </w:rPr>
      </w:pPr>
      <w:r w:rsidRPr="0013382E">
        <w:rPr>
          <w:sz w:val="24"/>
          <w:szCs w:val="24"/>
        </w:rPr>
        <w:t xml:space="preserve">In addition to that using linked list as we saw helped us to check multiple things way easier than if the data weren’t ordered </w:t>
      </w:r>
      <w:r w:rsidR="003C6F4F" w:rsidRPr="0013382E">
        <w:rPr>
          <w:sz w:val="24"/>
          <w:szCs w:val="24"/>
        </w:rPr>
        <w:t xml:space="preserve">such as checking if there is </w:t>
      </w:r>
      <w:r w:rsidR="007846A3">
        <w:rPr>
          <w:sz w:val="24"/>
          <w:szCs w:val="24"/>
        </w:rPr>
        <w:t>verges</w:t>
      </w:r>
      <w:r w:rsidR="003C6F4F" w:rsidRPr="0013382E">
        <w:rPr>
          <w:sz w:val="24"/>
          <w:szCs w:val="24"/>
        </w:rPr>
        <w:t xml:space="preserve"> as we see in the photo above the paragraph as well as checking and updating similar data we saw on the second image. </w:t>
      </w:r>
    </w:p>
    <w:p w14:paraId="6D9FCE89" w14:textId="26C3421A" w:rsidR="003C6F4F" w:rsidRDefault="003C6F4F" w:rsidP="00984ACD"/>
    <w:p w14:paraId="2BCB9B51" w14:textId="16392143" w:rsidR="003C6F4F" w:rsidRDefault="003C6F4F" w:rsidP="00984ACD"/>
    <w:p w14:paraId="28BDB379" w14:textId="109B0246" w:rsidR="003C6F4F" w:rsidRDefault="003C6F4F" w:rsidP="00984ACD"/>
    <w:p w14:paraId="7C393AF4" w14:textId="3A97A577" w:rsidR="003C6F4F" w:rsidRDefault="003C6F4F" w:rsidP="00984ACD"/>
    <w:p w14:paraId="66B3A5C3" w14:textId="5E6269B0" w:rsidR="003C6F4F" w:rsidRDefault="007846A3" w:rsidP="00984ACD">
      <w:r>
        <w:rPr>
          <w:noProof/>
        </w:rPr>
        <w:drawing>
          <wp:anchor distT="0" distB="0" distL="114300" distR="114300" simplePos="0" relativeHeight="251704320" behindDoc="0" locked="0" layoutInCell="1" allowOverlap="1" wp14:anchorId="007D740F" wp14:editId="0ED059F0">
            <wp:simplePos x="0" y="0"/>
            <wp:positionH relativeFrom="column">
              <wp:posOffset>0</wp:posOffset>
            </wp:positionH>
            <wp:positionV relativeFrom="paragraph">
              <wp:posOffset>259080</wp:posOffset>
            </wp:positionV>
            <wp:extent cx="5486400" cy="1892300"/>
            <wp:effectExtent l="95250" t="57150" r="19050" b="508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892300"/>
                    </a:xfrm>
                    <a:prstGeom prst="rect">
                      <a:avLst/>
                    </a:prstGeom>
                    <a:effectLst>
                      <a:outerShdw blurRad="50800" dist="38100" dir="10800000" algn="r" rotWithShape="0">
                        <a:prstClr val="black">
                          <a:alpha val="40000"/>
                        </a:prstClr>
                      </a:outerShdw>
                    </a:effectLst>
                  </pic:spPr>
                </pic:pic>
              </a:graphicData>
            </a:graphic>
          </wp:anchor>
        </w:drawing>
      </w:r>
    </w:p>
    <w:p w14:paraId="1A5FF4B3" w14:textId="5D56917F" w:rsidR="003C6F4F" w:rsidRPr="0013382E" w:rsidRDefault="003C6F4F" w:rsidP="00984ACD">
      <w:pPr>
        <w:rPr>
          <w:sz w:val="24"/>
          <w:szCs w:val="24"/>
        </w:rPr>
      </w:pPr>
    </w:p>
    <w:p w14:paraId="6E2EE5A7" w14:textId="2BAF8C54" w:rsidR="003C6F4F" w:rsidRDefault="0013382E" w:rsidP="0013382E">
      <w:pPr>
        <w:jc w:val="both"/>
        <w:rPr>
          <w:sz w:val="24"/>
          <w:szCs w:val="24"/>
        </w:rPr>
      </w:pPr>
      <w:r w:rsidRPr="0013382E">
        <w:rPr>
          <w:sz w:val="24"/>
          <w:szCs w:val="24"/>
        </w:rPr>
        <w:t>Moreover, having an ordered linked list helped us to use a loop in order to go by the unvisited nodes (the different routes) and by that we check which is the shortest path and we choose the shortest.</w:t>
      </w:r>
    </w:p>
    <w:p w14:paraId="2BA1BC2F" w14:textId="77777777" w:rsidR="009E5A44" w:rsidRDefault="009E5A44" w:rsidP="009E5A44">
      <w:pPr>
        <w:jc w:val="both"/>
        <w:rPr>
          <w:sz w:val="24"/>
          <w:szCs w:val="24"/>
        </w:rPr>
      </w:pPr>
    </w:p>
    <w:p w14:paraId="74C4A1A7" w14:textId="0A3EF09F" w:rsidR="009E5A44" w:rsidRPr="009E5A44" w:rsidRDefault="009E5A44" w:rsidP="00951065">
      <w:pPr>
        <w:pStyle w:val="Heading4"/>
        <w:pBdr>
          <w:bottom w:val="single" w:sz="4" w:space="1" w:color="auto"/>
        </w:pBdr>
      </w:pPr>
      <w:r w:rsidRPr="009E5A44">
        <w:t>HashSet:</w:t>
      </w:r>
    </w:p>
    <w:p w14:paraId="1FA3DC45" w14:textId="77777777" w:rsidR="00DF3BED" w:rsidRDefault="00DF3BED" w:rsidP="0013382E">
      <w:pPr>
        <w:jc w:val="both"/>
        <w:rPr>
          <w:sz w:val="24"/>
          <w:szCs w:val="24"/>
        </w:rPr>
      </w:pPr>
    </w:p>
    <w:p w14:paraId="6D67562E" w14:textId="74FCC1CD" w:rsidR="009E5A44" w:rsidRDefault="009E5A44" w:rsidP="0013382E">
      <w:pPr>
        <w:jc w:val="both"/>
        <w:rPr>
          <w:sz w:val="24"/>
          <w:szCs w:val="24"/>
        </w:rPr>
      </w:pPr>
      <w:r>
        <w:rPr>
          <w:sz w:val="24"/>
          <w:szCs w:val="24"/>
        </w:rPr>
        <w:t>The second data structure used is the hash set which can be considered as a data structure in some ways as in our case it uses Hash-table which in other word is called the Hash-map</w:t>
      </w:r>
      <w:r w:rsidR="00951065">
        <w:rPr>
          <w:sz w:val="24"/>
          <w:szCs w:val="24"/>
        </w:rPr>
        <w:t xml:space="preserve"> and the hash-map is considered as a data structure</w:t>
      </w:r>
      <w:r>
        <w:rPr>
          <w:sz w:val="24"/>
          <w:szCs w:val="24"/>
        </w:rPr>
        <w:t xml:space="preserve">. In addition to that, the set interface isn’t </w:t>
      </w:r>
      <w:r w:rsidR="005F0329">
        <w:rPr>
          <w:sz w:val="24"/>
          <w:szCs w:val="24"/>
        </w:rPr>
        <w:t>accurate when it comes to ordering elements as the compile time goes on. However, HashSet doesn’t allow to have same elements as it denies duplicates. Moreover, performance wise it is un comparable as the time is constant regarding add, contains, size and remove, it uses hash code in order to manipulate objects as well as all that it doesn’t allow null values which is really helpful in our case as we don’t want a node without edges which will make it un reachable as well as that a node without a name which will cause us many errors.</w:t>
      </w:r>
    </w:p>
    <w:p w14:paraId="0D10D017" w14:textId="77777777" w:rsidR="005F0329" w:rsidRPr="0013382E" w:rsidRDefault="005F0329" w:rsidP="0013382E">
      <w:pPr>
        <w:jc w:val="both"/>
        <w:rPr>
          <w:sz w:val="24"/>
          <w:szCs w:val="24"/>
        </w:rPr>
      </w:pPr>
    </w:p>
    <w:p w14:paraId="163600D5" w14:textId="313D1EB3" w:rsidR="003C6F4F" w:rsidRDefault="003C6F4F" w:rsidP="00984ACD"/>
    <w:p w14:paraId="10CF80A9" w14:textId="03879FC0" w:rsidR="005F0329" w:rsidRDefault="005F0329" w:rsidP="00984ACD"/>
    <w:p w14:paraId="05083FC0" w14:textId="55347243" w:rsidR="005F0329" w:rsidRDefault="005F0329" w:rsidP="00984ACD"/>
    <w:p w14:paraId="58105A64" w14:textId="7D13C38C" w:rsidR="005F0329" w:rsidRDefault="005F0329" w:rsidP="00984ACD"/>
    <w:p w14:paraId="7A41C578" w14:textId="4CF77D9C" w:rsidR="005F0329" w:rsidRDefault="005F0329" w:rsidP="00984ACD"/>
    <w:p w14:paraId="4D9AA1DD" w14:textId="4F666849" w:rsidR="005F0329" w:rsidRDefault="005F0329" w:rsidP="00984ACD"/>
    <w:p w14:paraId="1B6AFF89" w14:textId="77AD246D" w:rsidR="005F0329" w:rsidRDefault="005F0329" w:rsidP="00984ACD"/>
    <w:p w14:paraId="485B5040" w14:textId="727B7364" w:rsidR="005F0329" w:rsidRDefault="005F0329" w:rsidP="00984ACD"/>
    <w:p w14:paraId="0506A962" w14:textId="55EE5CEC" w:rsidR="005F0329" w:rsidRDefault="007846A3" w:rsidP="00984ACD">
      <w:r>
        <w:rPr>
          <w:noProof/>
        </w:rPr>
        <w:drawing>
          <wp:anchor distT="0" distB="0" distL="114300" distR="114300" simplePos="0" relativeHeight="251706368" behindDoc="0" locked="0" layoutInCell="1" allowOverlap="1" wp14:anchorId="346FA659" wp14:editId="1349E9A3">
            <wp:simplePos x="0" y="0"/>
            <wp:positionH relativeFrom="margin">
              <wp:align>left</wp:align>
            </wp:positionH>
            <wp:positionV relativeFrom="paragraph">
              <wp:posOffset>7620</wp:posOffset>
            </wp:positionV>
            <wp:extent cx="4442460" cy="2199005"/>
            <wp:effectExtent l="95250" t="57150" r="15240" b="4889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1319" cy="2203796"/>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5DE6D2B" w14:textId="558388E7" w:rsidR="005F0329" w:rsidRDefault="005F0329" w:rsidP="00984ACD"/>
    <w:p w14:paraId="3227E108" w14:textId="34BB7DD6" w:rsidR="005F0329" w:rsidRDefault="005F0329" w:rsidP="00984ACD"/>
    <w:p w14:paraId="17D7575B" w14:textId="344CE204" w:rsidR="005F0329" w:rsidRDefault="005F0329" w:rsidP="00984ACD"/>
    <w:p w14:paraId="04877013" w14:textId="45C466FC" w:rsidR="005F0329" w:rsidRDefault="005F0329" w:rsidP="00984ACD"/>
    <w:p w14:paraId="1AAFBC06" w14:textId="5C47798C" w:rsidR="005F0329" w:rsidRDefault="005F0329" w:rsidP="00984ACD"/>
    <w:p w14:paraId="3D0ED371" w14:textId="6454BE87" w:rsidR="005F0329" w:rsidRDefault="005F0329" w:rsidP="00984ACD"/>
    <w:p w14:paraId="221E3CAD" w14:textId="157B9D77" w:rsidR="005F0329" w:rsidRDefault="005F0329" w:rsidP="00984ACD"/>
    <w:p w14:paraId="42549A9F" w14:textId="5051C444" w:rsidR="005F0329" w:rsidRDefault="005F0329" w:rsidP="00984ACD"/>
    <w:p w14:paraId="6BE33360" w14:textId="453BEEC1" w:rsidR="005F0329" w:rsidRDefault="005F0329" w:rsidP="006F0424">
      <w:pPr>
        <w:jc w:val="both"/>
      </w:pPr>
      <w:r>
        <w:t>In this piece of code, we declare the HashSet function and we assign it to the variable nodes</w:t>
      </w:r>
      <w:r w:rsidR="00CA34ED">
        <w:t>(points)</w:t>
      </w:r>
      <w:r>
        <w:t xml:space="preserve"> </w:t>
      </w:r>
      <w:r w:rsidR="006F0424">
        <w:t xml:space="preserve">as well as that we used the Arrays.aslist() method which is where I used a data structure as arrays are considered as a data structure and the method that we used is to solve </w:t>
      </w:r>
      <w:r w:rsidR="006F0424">
        <w:lastRenderedPageBreak/>
        <w:t xml:space="preserve">the only problem of the HashSet as we said that the elements within the set won’t be in the order they were inserted in, however the Arrays.aslist method makes it an ordered list. </w:t>
      </w:r>
    </w:p>
    <w:p w14:paraId="548D5B17" w14:textId="3318CD9B" w:rsidR="005F0329" w:rsidRDefault="005F0329" w:rsidP="00984ACD"/>
    <w:p w14:paraId="5994905F" w14:textId="73E23456" w:rsidR="005F0329" w:rsidRDefault="00951065" w:rsidP="00951065">
      <w:pPr>
        <w:pStyle w:val="Heading4"/>
        <w:pBdr>
          <w:bottom w:val="single" w:sz="4" w:space="1" w:color="auto"/>
        </w:pBdr>
      </w:pPr>
      <w:r>
        <w:t>Hash-map:</w:t>
      </w:r>
    </w:p>
    <w:p w14:paraId="33E1A38F" w14:textId="77777777" w:rsidR="00DF3BED" w:rsidRDefault="00DF3BED" w:rsidP="00DF3BED">
      <w:pPr>
        <w:jc w:val="lowKashida"/>
      </w:pPr>
    </w:p>
    <w:p w14:paraId="0D604E4C" w14:textId="5D1339E1" w:rsidR="00951065" w:rsidRDefault="00951065" w:rsidP="00DF3BED">
      <w:pPr>
        <w:jc w:val="lowKashida"/>
      </w:pPr>
      <w:r>
        <w:t xml:space="preserve">This Data structure can be used as the name says to link keys with values which is extremely important in our case </w:t>
      </w:r>
      <w:r w:rsidR="00242963">
        <w:t xml:space="preserve">as we want to keep the track of the nodes and the endpoint. Moreover, the data implemented in the HashMap is stored in an array and as we said that in this array each value has its special key which will make it more reachable. Therefore, the HashMap is considered a data structure. Moreover, HashMap </w:t>
      </w:r>
      <w:r w:rsidR="009B0A93">
        <w:t xml:space="preserve">doesn’t have many null keys as it </w:t>
      </w:r>
      <w:proofErr w:type="gramStart"/>
      <w:r w:rsidR="009B0A93">
        <w:t>is allowed to</w:t>
      </w:r>
      <w:proofErr w:type="gramEnd"/>
      <w:r w:rsidR="009B0A93">
        <w:t xml:space="preserve"> have just one null key where it is allowed to have multiple null values as well as that it is not ordered and the space of a HashMap is sixteen.</w:t>
      </w:r>
    </w:p>
    <w:p w14:paraId="0E6ECBAF" w14:textId="3E1689AA" w:rsidR="009B0A93" w:rsidRDefault="009B0A93" w:rsidP="00DF3BED">
      <w:pPr>
        <w:jc w:val="lowKashida"/>
      </w:pPr>
    </w:p>
    <w:p w14:paraId="01AC21BE" w14:textId="1F730DED" w:rsidR="009B0A93" w:rsidRDefault="009B0A93" w:rsidP="00DF3BED">
      <w:pPr>
        <w:jc w:val="lowKashida"/>
      </w:pPr>
    </w:p>
    <w:p w14:paraId="1BE9F5AC" w14:textId="79828047" w:rsidR="009B0A93" w:rsidRDefault="009B0A93" w:rsidP="00DF3BED">
      <w:pPr>
        <w:jc w:val="lowKashida"/>
      </w:pPr>
    </w:p>
    <w:p w14:paraId="1E8017DC" w14:textId="6C58E598" w:rsidR="009B0A93" w:rsidRDefault="009B0A93" w:rsidP="00984ACD"/>
    <w:p w14:paraId="296CE3D1" w14:textId="516C9C78" w:rsidR="00CA34ED" w:rsidRDefault="00CA34ED" w:rsidP="00984ACD"/>
    <w:p w14:paraId="4EBB95BD" w14:textId="0D6C4DF4" w:rsidR="00CA34ED" w:rsidRDefault="00CA34ED" w:rsidP="00984ACD"/>
    <w:p w14:paraId="70B8F0AB" w14:textId="01F5D0A1" w:rsidR="009B0A93" w:rsidRDefault="009B0A93" w:rsidP="00984ACD"/>
    <w:p w14:paraId="4E515162" w14:textId="20ABEC7B" w:rsidR="009B0A93" w:rsidRDefault="009B0A93" w:rsidP="00C55E57">
      <w:pPr>
        <w:pStyle w:val="Heading3"/>
      </w:pPr>
    </w:p>
    <w:p w14:paraId="7E9BE6EC" w14:textId="4223DD9B" w:rsidR="009B0A93" w:rsidRDefault="009B0A93" w:rsidP="00C55E57">
      <w:pPr>
        <w:pStyle w:val="Heading3"/>
        <w:pBdr>
          <w:bottom w:val="single" w:sz="4" w:space="1" w:color="auto"/>
        </w:pBdr>
      </w:pPr>
      <w:bookmarkStart w:id="14" w:name="_Toc31007532"/>
      <w:r>
        <w:t xml:space="preserve">The way it helped us with </w:t>
      </w:r>
      <w:r w:rsidR="002343E6">
        <w:t>developing the code</w:t>
      </w:r>
      <w:r w:rsidR="00C55E57">
        <w:t>:</w:t>
      </w:r>
      <w:bookmarkEnd w:id="14"/>
    </w:p>
    <w:p w14:paraId="44FFA559" w14:textId="2CF181E6" w:rsidR="009B0A93" w:rsidRDefault="009B0A93" w:rsidP="00984ACD"/>
    <w:p w14:paraId="5B60053B" w14:textId="1C72B407" w:rsidR="009B0A93" w:rsidRDefault="009B0A93" w:rsidP="00984ACD"/>
    <w:p w14:paraId="0BF6B3B2" w14:textId="1711F98B" w:rsidR="009B0A93" w:rsidRDefault="009B0A93" w:rsidP="00984ACD"/>
    <w:p w14:paraId="62FCA9C3" w14:textId="623D7FB3" w:rsidR="009B0A93" w:rsidRDefault="00CA34ED" w:rsidP="00CA34ED">
      <w:r>
        <w:rPr>
          <w:noProof/>
        </w:rPr>
        <w:drawing>
          <wp:anchor distT="0" distB="0" distL="114300" distR="114300" simplePos="0" relativeHeight="251708416" behindDoc="0" locked="0" layoutInCell="1" allowOverlap="1" wp14:anchorId="29D63EA9" wp14:editId="09782C05">
            <wp:simplePos x="0" y="0"/>
            <wp:positionH relativeFrom="margin">
              <wp:align>center</wp:align>
            </wp:positionH>
            <wp:positionV relativeFrom="paragraph">
              <wp:posOffset>134620</wp:posOffset>
            </wp:positionV>
            <wp:extent cx="4747260" cy="2131060"/>
            <wp:effectExtent l="95250" t="57150" r="15240" b="596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260" cy="2131060"/>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1A58FD9" w14:textId="395C88A2" w:rsidR="009B0A93" w:rsidRDefault="002343E6" w:rsidP="002343E6">
      <w:pPr>
        <w:jc w:val="both"/>
      </w:pPr>
      <w:r>
        <w:lastRenderedPageBreak/>
        <w:t xml:space="preserve">Here we used the HashMap in order to follow the path that can give us the shortest distance to the endpoint and we can reach this result as we save how the program reached every point as there would be a pointer that would follow the parent point of each child point. </w:t>
      </w:r>
    </w:p>
    <w:p w14:paraId="45AF8943" w14:textId="64EE9652" w:rsidR="002343E6" w:rsidRDefault="002343E6" w:rsidP="00897DA4">
      <w:pPr>
        <w:jc w:val="both"/>
      </w:pPr>
      <w:r>
        <w:t>In addition to that, the shortestPathMap = new HashMap is used to contain the shortest path for each point as well as that the first for loop is used in order to set each distance of every point to the value of infinity except the starting node as the distance from the starting node to the starting point should be zero.</w:t>
      </w:r>
      <w:r w:rsidR="00897DA4">
        <w:t xml:space="preserve"> Moreover, the second for loop is used to makes us visit every possible node from the start point.</w:t>
      </w:r>
    </w:p>
    <w:p w14:paraId="0350A545" w14:textId="79845EDB" w:rsidR="00897DA4" w:rsidRDefault="00391344" w:rsidP="002343E6">
      <w:pPr>
        <w:jc w:val="both"/>
      </w:pPr>
      <w:r>
        <w:t>Which means without the HashMap we can’t find the best shortest path and without it we cant keep the track of the paths to each node which means the whole shortest path won’t function well as everything we mentioned in the past two paragraphs won’t function as well as several more things which I will mention next.</w:t>
      </w:r>
    </w:p>
    <w:p w14:paraId="15BB0442" w14:textId="73A454CE" w:rsidR="00391344" w:rsidRDefault="00391344" w:rsidP="002343E6">
      <w:pPr>
        <w:jc w:val="both"/>
      </w:pPr>
    </w:p>
    <w:p w14:paraId="69BDFBDD" w14:textId="69844917" w:rsidR="00391344" w:rsidRDefault="00391344" w:rsidP="002343E6">
      <w:pPr>
        <w:jc w:val="both"/>
      </w:pPr>
    </w:p>
    <w:p w14:paraId="3A4D7092" w14:textId="345E6A46" w:rsidR="00391344" w:rsidRDefault="00391344" w:rsidP="002343E6">
      <w:pPr>
        <w:jc w:val="both"/>
      </w:pPr>
    </w:p>
    <w:p w14:paraId="2240DBC4" w14:textId="727DFA92" w:rsidR="00391344" w:rsidRDefault="00391344" w:rsidP="002343E6">
      <w:pPr>
        <w:jc w:val="both"/>
      </w:pPr>
    </w:p>
    <w:p w14:paraId="63A80287" w14:textId="3F75E30A" w:rsidR="00391344" w:rsidRDefault="00391344" w:rsidP="002343E6">
      <w:pPr>
        <w:jc w:val="both"/>
      </w:pPr>
    </w:p>
    <w:p w14:paraId="2893C2FD" w14:textId="44CA06B1" w:rsidR="00391344" w:rsidRDefault="00391344" w:rsidP="002343E6">
      <w:pPr>
        <w:jc w:val="both"/>
      </w:pPr>
    </w:p>
    <w:p w14:paraId="7B3D5B23" w14:textId="6183A39C" w:rsidR="009B0A93" w:rsidRDefault="009B0A93" w:rsidP="00984ACD"/>
    <w:p w14:paraId="1BCFF191" w14:textId="13730B57" w:rsidR="009B0A93" w:rsidRDefault="009B0A93" w:rsidP="00984ACD"/>
    <w:p w14:paraId="103CB7F6" w14:textId="73396EA4" w:rsidR="00CA34ED" w:rsidRDefault="00CA34ED" w:rsidP="00CA34ED">
      <w:r>
        <w:rPr>
          <w:noProof/>
        </w:rPr>
        <w:drawing>
          <wp:anchor distT="0" distB="0" distL="114300" distR="114300" simplePos="0" relativeHeight="251710464" behindDoc="0" locked="0" layoutInCell="1" allowOverlap="1" wp14:anchorId="133BD47B" wp14:editId="50FD15DF">
            <wp:simplePos x="0" y="0"/>
            <wp:positionH relativeFrom="margin">
              <wp:posOffset>-23495</wp:posOffset>
            </wp:positionH>
            <wp:positionV relativeFrom="paragraph">
              <wp:posOffset>207010</wp:posOffset>
            </wp:positionV>
            <wp:extent cx="5242560" cy="2684145"/>
            <wp:effectExtent l="95250" t="57150" r="15240" b="590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2560" cy="2684145"/>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7C8AEDF" w14:textId="5D75EE1D" w:rsidR="00951065" w:rsidRDefault="00391344" w:rsidP="00984ACD">
      <w:r>
        <w:t xml:space="preserve">Here we used the HashMap in order to check all different routes as well as to check every possible </w:t>
      </w:r>
      <w:r w:rsidR="00884055">
        <w:t>node as here we check the unvisited nodes and after checking them, we will compare them with the first path we found and choose the shortest.</w:t>
      </w:r>
    </w:p>
    <w:p w14:paraId="4CD11FDA" w14:textId="62C8C769" w:rsidR="005425C4" w:rsidRDefault="00386854" w:rsidP="00AF5E7E">
      <w:pPr>
        <w:pStyle w:val="Heading2"/>
        <w:numPr>
          <w:ilvl w:val="0"/>
          <w:numId w:val="27"/>
        </w:numPr>
        <w:pBdr>
          <w:bottom w:val="single" w:sz="4" w:space="1" w:color="auto"/>
        </w:pBdr>
      </w:pPr>
      <w:bookmarkStart w:id="15" w:name="_Toc31007533"/>
      <w:r>
        <w:lastRenderedPageBreak/>
        <w:t>Stack</w:t>
      </w:r>
      <w:r w:rsidR="0013382E">
        <w:t>:</w:t>
      </w:r>
      <w:bookmarkEnd w:id="15"/>
      <w:r w:rsidR="003B7994">
        <w:tab/>
      </w:r>
      <w:r w:rsidR="003B7994">
        <w:tab/>
      </w:r>
    </w:p>
    <w:p w14:paraId="3D52FE93" w14:textId="744DBE6B" w:rsidR="003B7994" w:rsidRDefault="003A31E9" w:rsidP="001508D0">
      <w:pPr>
        <w:ind w:left="2160"/>
        <w:jc w:val="both"/>
        <w:rPr>
          <w:sz w:val="24"/>
          <w:szCs w:val="24"/>
        </w:rPr>
      </w:pPr>
      <w:r>
        <w:rPr>
          <w:sz w:val="24"/>
          <w:szCs w:val="24"/>
        </w:rPr>
        <w:t>This abstract data type is a data structure that is known as a linear data structure where it usually follows a FIFO pattern where it means (first in first out) where the first element entered is the first one to be removed as well as the LIFO (last in first out) where the last element entered is the first element to be removed</w:t>
      </w:r>
    </w:p>
    <w:p w14:paraId="3BB69B04" w14:textId="520BCBB6" w:rsidR="001508D0" w:rsidRPr="003A31E9" w:rsidRDefault="001508D0" w:rsidP="006F3BD8">
      <w:pPr>
        <w:pStyle w:val="Heading3"/>
        <w:jc w:val="both"/>
      </w:pPr>
      <w:r>
        <w:tab/>
      </w:r>
      <w:bookmarkStart w:id="16" w:name="_Toc31007534"/>
      <w:r>
        <w:t>Stack Operations:</w:t>
      </w:r>
      <w:bookmarkEnd w:id="16"/>
    </w:p>
    <w:p w14:paraId="0DBFC3FE" w14:textId="052A31BA" w:rsidR="005425C4" w:rsidRPr="005425C4" w:rsidRDefault="005425C4" w:rsidP="006F3BD8">
      <w:pPr>
        <w:pStyle w:val="ListParagraph"/>
        <w:numPr>
          <w:ilvl w:val="0"/>
          <w:numId w:val="16"/>
        </w:numPr>
        <w:jc w:val="both"/>
        <w:rPr>
          <w:sz w:val="24"/>
          <w:szCs w:val="24"/>
        </w:rPr>
      </w:pPr>
      <w:proofErr w:type="spellStart"/>
      <w:r w:rsidRPr="005425C4">
        <w:rPr>
          <w:sz w:val="24"/>
          <w:szCs w:val="24"/>
        </w:rPr>
        <w:t>isFull</w:t>
      </w:r>
      <w:proofErr w:type="spellEnd"/>
      <w:r w:rsidR="00B32836">
        <w:rPr>
          <w:sz w:val="24"/>
          <w:szCs w:val="24"/>
        </w:rPr>
        <w:t xml:space="preserve"> </w:t>
      </w:r>
      <w:r w:rsidRPr="005425C4">
        <w:rPr>
          <w:sz w:val="24"/>
          <w:szCs w:val="24"/>
        </w:rPr>
        <w:t xml:space="preserve">(), </w:t>
      </w:r>
      <w:r w:rsidR="003A31E9">
        <w:rPr>
          <w:sz w:val="24"/>
          <w:szCs w:val="24"/>
        </w:rPr>
        <w:t>checks if the stack is full of elements</w:t>
      </w:r>
    </w:p>
    <w:p w14:paraId="10CE99EE" w14:textId="221BF08D" w:rsidR="005425C4" w:rsidRPr="005425C4" w:rsidRDefault="005425C4" w:rsidP="006F3BD8">
      <w:pPr>
        <w:pStyle w:val="ListParagraph"/>
        <w:numPr>
          <w:ilvl w:val="0"/>
          <w:numId w:val="16"/>
        </w:numPr>
        <w:jc w:val="both"/>
        <w:rPr>
          <w:sz w:val="24"/>
          <w:szCs w:val="24"/>
        </w:rPr>
      </w:pPr>
      <w:r w:rsidRPr="005425C4">
        <w:rPr>
          <w:sz w:val="24"/>
          <w:szCs w:val="24"/>
        </w:rPr>
        <w:t>isEmpry</w:t>
      </w:r>
      <w:r w:rsidR="00B32836">
        <w:rPr>
          <w:sz w:val="24"/>
          <w:szCs w:val="24"/>
        </w:rPr>
        <w:t xml:space="preserve"> </w:t>
      </w:r>
      <w:r w:rsidRPr="005425C4">
        <w:rPr>
          <w:sz w:val="24"/>
          <w:szCs w:val="24"/>
        </w:rPr>
        <w:t xml:space="preserve">(), </w:t>
      </w:r>
      <w:r w:rsidR="003A31E9">
        <w:rPr>
          <w:sz w:val="24"/>
          <w:szCs w:val="24"/>
        </w:rPr>
        <w:t>checks if the stack has no elements</w:t>
      </w:r>
    </w:p>
    <w:p w14:paraId="60F3EAD8" w14:textId="3707BDA6" w:rsidR="005425C4" w:rsidRPr="005425C4" w:rsidRDefault="005425C4" w:rsidP="006F3BD8">
      <w:pPr>
        <w:pStyle w:val="ListParagraph"/>
        <w:numPr>
          <w:ilvl w:val="0"/>
          <w:numId w:val="16"/>
        </w:numPr>
        <w:jc w:val="both"/>
        <w:rPr>
          <w:sz w:val="24"/>
          <w:szCs w:val="24"/>
        </w:rPr>
      </w:pPr>
      <w:r w:rsidRPr="005425C4">
        <w:rPr>
          <w:sz w:val="24"/>
          <w:szCs w:val="24"/>
        </w:rPr>
        <w:t>push</w:t>
      </w:r>
      <w:r w:rsidR="00B32836">
        <w:rPr>
          <w:sz w:val="24"/>
          <w:szCs w:val="24"/>
        </w:rPr>
        <w:t xml:space="preserve"> </w:t>
      </w:r>
      <w:r w:rsidRPr="005425C4">
        <w:rPr>
          <w:sz w:val="24"/>
          <w:szCs w:val="24"/>
        </w:rPr>
        <w:t xml:space="preserve">(x), </w:t>
      </w:r>
      <w:r w:rsidR="001508D0">
        <w:rPr>
          <w:sz w:val="24"/>
          <w:szCs w:val="24"/>
        </w:rPr>
        <w:t>its used to insert an element to a stack</w:t>
      </w:r>
    </w:p>
    <w:p w14:paraId="088540D5" w14:textId="0383D333" w:rsidR="005425C4" w:rsidRPr="005425C4" w:rsidRDefault="005425C4" w:rsidP="006F3BD8">
      <w:pPr>
        <w:pStyle w:val="ListParagraph"/>
        <w:numPr>
          <w:ilvl w:val="0"/>
          <w:numId w:val="16"/>
        </w:numPr>
        <w:jc w:val="both"/>
        <w:rPr>
          <w:sz w:val="24"/>
          <w:szCs w:val="24"/>
        </w:rPr>
      </w:pPr>
      <w:r w:rsidRPr="005425C4">
        <w:rPr>
          <w:sz w:val="24"/>
          <w:szCs w:val="24"/>
        </w:rPr>
        <w:t>pop</w:t>
      </w:r>
      <w:r w:rsidR="00B32836">
        <w:rPr>
          <w:sz w:val="24"/>
          <w:szCs w:val="24"/>
        </w:rPr>
        <w:t xml:space="preserve"> </w:t>
      </w:r>
      <w:r w:rsidRPr="005425C4">
        <w:rPr>
          <w:sz w:val="24"/>
          <w:szCs w:val="24"/>
        </w:rPr>
        <w:t xml:space="preserve">(), </w:t>
      </w:r>
      <w:r w:rsidR="001508D0">
        <w:rPr>
          <w:sz w:val="24"/>
          <w:szCs w:val="24"/>
        </w:rPr>
        <w:t>its used to delete an element from the head of the stack</w:t>
      </w:r>
    </w:p>
    <w:p w14:paraId="7B14CF1E" w14:textId="53335029" w:rsidR="005425C4" w:rsidRPr="005425C4" w:rsidRDefault="005425C4" w:rsidP="006F3BD8">
      <w:pPr>
        <w:pStyle w:val="ListParagraph"/>
        <w:numPr>
          <w:ilvl w:val="0"/>
          <w:numId w:val="16"/>
        </w:numPr>
        <w:jc w:val="both"/>
        <w:rPr>
          <w:sz w:val="24"/>
          <w:szCs w:val="24"/>
        </w:rPr>
      </w:pPr>
      <w:r w:rsidRPr="005425C4">
        <w:rPr>
          <w:sz w:val="24"/>
          <w:szCs w:val="24"/>
        </w:rPr>
        <w:t>peek</w:t>
      </w:r>
      <w:r w:rsidR="00B32836">
        <w:rPr>
          <w:sz w:val="24"/>
          <w:szCs w:val="24"/>
        </w:rPr>
        <w:t xml:space="preserve"> </w:t>
      </w:r>
      <w:r w:rsidRPr="005425C4">
        <w:rPr>
          <w:sz w:val="24"/>
          <w:szCs w:val="24"/>
        </w:rPr>
        <w:t xml:space="preserve">(), </w:t>
      </w:r>
      <w:r w:rsidR="001508D0">
        <w:rPr>
          <w:sz w:val="24"/>
          <w:szCs w:val="24"/>
        </w:rPr>
        <w:t>its used to get</w:t>
      </w:r>
      <w:r w:rsidRPr="005425C4">
        <w:rPr>
          <w:sz w:val="24"/>
          <w:szCs w:val="24"/>
        </w:rPr>
        <w:t xml:space="preserve"> the </w:t>
      </w:r>
      <w:r w:rsidR="001508D0">
        <w:rPr>
          <w:sz w:val="24"/>
          <w:szCs w:val="24"/>
        </w:rPr>
        <w:t>head</w:t>
      </w:r>
      <w:r w:rsidRPr="005425C4">
        <w:rPr>
          <w:sz w:val="24"/>
          <w:szCs w:val="24"/>
        </w:rPr>
        <w:t xml:space="preserve"> element of the stack</w:t>
      </w:r>
    </w:p>
    <w:p w14:paraId="7E6E9808" w14:textId="680C119F" w:rsidR="00EE41CA" w:rsidRDefault="005425C4" w:rsidP="00B8234A">
      <w:pPr>
        <w:pStyle w:val="ListParagraph"/>
        <w:numPr>
          <w:ilvl w:val="0"/>
          <w:numId w:val="16"/>
        </w:numPr>
        <w:jc w:val="both"/>
      </w:pPr>
      <w:r w:rsidRPr="005425C4">
        <w:rPr>
          <w:sz w:val="24"/>
          <w:szCs w:val="24"/>
        </w:rPr>
        <w:t>size</w:t>
      </w:r>
      <w:r w:rsidR="00B32836">
        <w:rPr>
          <w:sz w:val="24"/>
          <w:szCs w:val="24"/>
        </w:rPr>
        <w:t xml:space="preserve"> </w:t>
      </w:r>
      <w:r w:rsidRPr="005425C4">
        <w:rPr>
          <w:sz w:val="24"/>
          <w:szCs w:val="24"/>
        </w:rPr>
        <w:t>(),</w:t>
      </w:r>
      <w:r w:rsidR="001508D0">
        <w:rPr>
          <w:sz w:val="24"/>
          <w:szCs w:val="24"/>
        </w:rPr>
        <w:t xml:space="preserve"> this provides the programmer with the number of elements that are in the stack.</w:t>
      </w:r>
    </w:p>
    <w:p w14:paraId="566F45C3" w14:textId="1684942F" w:rsidR="004F6CE7" w:rsidRDefault="00386854" w:rsidP="006F3BD8">
      <w:pPr>
        <w:pStyle w:val="Heading2"/>
        <w:numPr>
          <w:ilvl w:val="0"/>
          <w:numId w:val="27"/>
        </w:numPr>
        <w:pBdr>
          <w:bottom w:val="single" w:sz="4" w:space="1" w:color="auto"/>
        </w:pBdr>
        <w:jc w:val="both"/>
      </w:pPr>
      <w:bookmarkStart w:id="17" w:name="_Toc31007535"/>
      <w:r>
        <w:t>Queue</w:t>
      </w:r>
      <w:r w:rsidR="004F6CE7">
        <w:t>:</w:t>
      </w:r>
      <w:bookmarkEnd w:id="17"/>
      <w:r w:rsidR="00A23CB8">
        <w:t xml:space="preserve"> </w:t>
      </w:r>
    </w:p>
    <w:p w14:paraId="270BA288" w14:textId="62C54CDF" w:rsidR="00CB2D89" w:rsidRPr="00CB2D89" w:rsidRDefault="00A23CB8" w:rsidP="006F3BD8">
      <w:pPr>
        <w:ind w:left="2160"/>
        <w:jc w:val="both"/>
        <w:rPr>
          <w:sz w:val="24"/>
          <w:szCs w:val="24"/>
        </w:rPr>
      </w:pPr>
      <w:r w:rsidRPr="00A23CB8">
        <w:rPr>
          <w:sz w:val="24"/>
          <w:szCs w:val="24"/>
        </w:rPr>
        <w:t xml:space="preserve">This </w:t>
      </w:r>
      <w:r>
        <w:rPr>
          <w:sz w:val="24"/>
          <w:szCs w:val="24"/>
        </w:rPr>
        <w:t xml:space="preserve">ADT </w:t>
      </w:r>
      <w:r w:rsidR="00CB2D89">
        <w:rPr>
          <w:sz w:val="24"/>
          <w:szCs w:val="24"/>
        </w:rPr>
        <w:t xml:space="preserve">is a data structure where it has two points the first point is called </w:t>
      </w:r>
      <w:r w:rsidR="00CB2D89">
        <w:rPr>
          <w:i/>
          <w:iCs/>
          <w:sz w:val="24"/>
          <w:szCs w:val="24"/>
        </w:rPr>
        <w:t>Rear</w:t>
      </w:r>
      <w:r w:rsidR="00CB2D89">
        <w:rPr>
          <w:sz w:val="24"/>
          <w:szCs w:val="24"/>
        </w:rPr>
        <w:t xml:space="preserve"> where it’s the pointer where elements are inserted from and it is located at the end of the queue as well as that there is </w:t>
      </w:r>
      <w:r w:rsidR="00CB2D89" w:rsidRPr="00CB2D89">
        <w:rPr>
          <w:sz w:val="24"/>
          <w:szCs w:val="24"/>
        </w:rPr>
        <w:t>the</w:t>
      </w:r>
      <w:r w:rsidR="00CB2D89">
        <w:rPr>
          <w:i/>
          <w:iCs/>
          <w:sz w:val="24"/>
          <w:szCs w:val="24"/>
        </w:rPr>
        <w:t xml:space="preserve"> Front </w:t>
      </w:r>
      <w:r w:rsidR="00CB2D89" w:rsidRPr="00CB2D89">
        <w:rPr>
          <w:sz w:val="24"/>
          <w:szCs w:val="24"/>
        </w:rPr>
        <w:t xml:space="preserve">and its where </w:t>
      </w:r>
      <w:r w:rsidR="00CB2D89">
        <w:rPr>
          <w:sz w:val="24"/>
          <w:szCs w:val="24"/>
        </w:rPr>
        <w:t>elements are deleted which is located at the beginning of the queue.</w:t>
      </w:r>
    </w:p>
    <w:p w14:paraId="2DCE2951" w14:textId="204D13BB" w:rsidR="00991F1C" w:rsidRDefault="00CB2D89" w:rsidP="006F3BD8">
      <w:pPr>
        <w:ind w:left="2160"/>
        <w:jc w:val="both"/>
        <w:rPr>
          <w:sz w:val="24"/>
          <w:szCs w:val="24"/>
        </w:rPr>
      </w:pPr>
      <w:r w:rsidRPr="00A23CB8">
        <w:rPr>
          <w:noProof/>
        </w:rPr>
        <w:drawing>
          <wp:anchor distT="0" distB="0" distL="114300" distR="114300" simplePos="0" relativeHeight="251675648" behindDoc="0" locked="0" layoutInCell="1" allowOverlap="1" wp14:anchorId="23C4F044" wp14:editId="77ABCE00">
            <wp:simplePos x="0" y="0"/>
            <wp:positionH relativeFrom="column">
              <wp:posOffset>1371600</wp:posOffset>
            </wp:positionH>
            <wp:positionV relativeFrom="paragraph">
              <wp:posOffset>143510</wp:posOffset>
            </wp:positionV>
            <wp:extent cx="2886075" cy="1114425"/>
            <wp:effectExtent l="95250" t="57150" r="28575" b="666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1114425"/>
                    </a:xfrm>
                    <a:prstGeom prst="rect">
                      <a:avLst/>
                    </a:prstGeom>
                    <a:effectLst>
                      <a:outerShdw blurRad="50800" dist="38100" dir="10800000" algn="r" rotWithShape="0">
                        <a:prstClr val="black">
                          <a:alpha val="40000"/>
                        </a:prstClr>
                      </a:outerShdw>
                    </a:effectLst>
                  </pic:spPr>
                </pic:pic>
              </a:graphicData>
            </a:graphic>
          </wp:anchor>
        </w:drawing>
      </w:r>
    </w:p>
    <w:p w14:paraId="700D0A3A" w14:textId="6D3E285D" w:rsidR="00CB2D89" w:rsidRDefault="00CB2D89" w:rsidP="006F3BD8">
      <w:pPr>
        <w:jc w:val="both"/>
        <w:rPr>
          <w:sz w:val="24"/>
          <w:szCs w:val="24"/>
        </w:rPr>
      </w:pPr>
    </w:p>
    <w:p w14:paraId="3F4E3574" w14:textId="77777777" w:rsidR="00CB2D89" w:rsidRDefault="00CB2D89" w:rsidP="006F3BD8">
      <w:pPr>
        <w:jc w:val="both"/>
        <w:rPr>
          <w:sz w:val="24"/>
          <w:szCs w:val="24"/>
        </w:rPr>
      </w:pPr>
    </w:p>
    <w:p w14:paraId="366569A6" w14:textId="77777777" w:rsidR="00CB2D89" w:rsidRDefault="00CB2D89" w:rsidP="006F3BD8">
      <w:pPr>
        <w:jc w:val="both"/>
        <w:rPr>
          <w:sz w:val="24"/>
          <w:szCs w:val="24"/>
        </w:rPr>
      </w:pPr>
    </w:p>
    <w:p w14:paraId="6B92DC38" w14:textId="77777777" w:rsidR="00CB2D89" w:rsidRDefault="00CB2D89" w:rsidP="006F3BD8">
      <w:pPr>
        <w:jc w:val="both"/>
        <w:rPr>
          <w:sz w:val="24"/>
          <w:szCs w:val="24"/>
        </w:rPr>
      </w:pPr>
    </w:p>
    <w:p w14:paraId="7C174527" w14:textId="470AD486" w:rsidR="00CB2D89" w:rsidRDefault="00CB2D89" w:rsidP="006F3BD8">
      <w:pPr>
        <w:jc w:val="both"/>
        <w:rPr>
          <w:sz w:val="24"/>
          <w:szCs w:val="24"/>
        </w:rPr>
      </w:pPr>
    </w:p>
    <w:p w14:paraId="67F6435E" w14:textId="77777777" w:rsidR="00CB2D89" w:rsidRPr="004F6CE7" w:rsidRDefault="00CB2D89" w:rsidP="006F3BD8">
      <w:pPr>
        <w:ind w:left="2160"/>
        <w:jc w:val="both"/>
      </w:pPr>
    </w:p>
    <w:p w14:paraId="2F497622" w14:textId="276E5D6C" w:rsidR="00123DFA" w:rsidRDefault="00123DFA" w:rsidP="006F3BD8">
      <w:pPr>
        <w:jc w:val="both"/>
        <w:rPr>
          <w:sz w:val="24"/>
          <w:szCs w:val="24"/>
        </w:rPr>
      </w:pPr>
      <w:r>
        <w:rPr>
          <w:sz w:val="24"/>
          <w:szCs w:val="24"/>
        </w:rPr>
        <w:t>The way it works that at the start of initializing the queue both the Rear and the Front will be at the first index, while the Rear keeps on moving forward, the Front stays at the first index.</w:t>
      </w:r>
    </w:p>
    <w:p w14:paraId="6D83579E" w14:textId="2D8054FF" w:rsidR="00CB2D89" w:rsidRDefault="00CB2D89" w:rsidP="006F3BD8">
      <w:pPr>
        <w:jc w:val="both"/>
        <w:rPr>
          <w:sz w:val="24"/>
          <w:szCs w:val="24"/>
        </w:rPr>
      </w:pPr>
      <w:r>
        <w:rPr>
          <w:sz w:val="24"/>
          <w:szCs w:val="24"/>
        </w:rPr>
        <w:t xml:space="preserve">However, regarding in using FIFO method its mostly implemented by the Queue ADT as the queue inserts elements (enqueue) through the Rear which means that the first element inserted by the Rear will be pointed at by the </w:t>
      </w:r>
      <w:r w:rsidR="00123DFA">
        <w:rPr>
          <w:sz w:val="24"/>
          <w:szCs w:val="24"/>
        </w:rPr>
        <w:t xml:space="preserve">Front (dequeue) </w:t>
      </w:r>
      <w:r w:rsidR="00123DFA">
        <w:rPr>
          <w:sz w:val="24"/>
          <w:szCs w:val="24"/>
        </w:rPr>
        <w:lastRenderedPageBreak/>
        <w:t>which deletes elements that’s why and so goes on, which shows why the FIFO method is best implemented by the Queue.</w:t>
      </w:r>
    </w:p>
    <w:p w14:paraId="0CC7C9F9" w14:textId="677FD0F6" w:rsidR="00123DFA" w:rsidRDefault="00123DFA" w:rsidP="00312171">
      <w:pPr>
        <w:pStyle w:val="Heading3"/>
      </w:pPr>
    </w:p>
    <w:p w14:paraId="447FA5EB" w14:textId="5A471363" w:rsidR="00CB2D89" w:rsidRDefault="00123DFA" w:rsidP="006F3BD8">
      <w:pPr>
        <w:pStyle w:val="Heading3"/>
        <w:jc w:val="both"/>
      </w:pPr>
      <w:bookmarkStart w:id="18" w:name="_Toc31007536"/>
      <w:r>
        <w:t>Queue Operations:</w:t>
      </w:r>
      <w:bookmarkEnd w:id="18"/>
      <w:r>
        <w:t xml:space="preserve"> </w:t>
      </w:r>
    </w:p>
    <w:p w14:paraId="5631B6A4" w14:textId="10840EA4" w:rsidR="00CB2D89" w:rsidRPr="00CB2D89" w:rsidRDefault="00CB2D89" w:rsidP="006F3BD8">
      <w:pPr>
        <w:pStyle w:val="ListParagraph"/>
        <w:numPr>
          <w:ilvl w:val="0"/>
          <w:numId w:val="20"/>
        </w:numPr>
        <w:jc w:val="both"/>
        <w:rPr>
          <w:sz w:val="24"/>
          <w:szCs w:val="24"/>
        </w:rPr>
      </w:pPr>
      <w:proofErr w:type="gramStart"/>
      <w:r w:rsidRPr="00CB2D89">
        <w:rPr>
          <w:sz w:val="24"/>
          <w:szCs w:val="24"/>
        </w:rPr>
        <w:t>enqueue(</w:t>
      </w:r>
      <w:proofErr w:type="gramEnd"/>
      <w:r w:rsidRPr="00CB2D89">
        <w:rPr>
          <w:sz w:val="24"/>
          <w:szCs w:val="24"/>
        </w:rPr>
        <w:t xml:space="preserve">): </w:t>
      </w:r>
      <w:r w:rsidR="006F3BD8">
        <w:rPr>
          <w:sz w:val="24"/>
          <w:szCs w:val="24"/>
        </w:rPr>
        <w:t>Inserts elements to the queue.</w:t>
      </w:r>
    </w:p>
    <w:p w14:paraId="4C389B9A" w14:textId="64B240F6" w:rsidR="00CB2D89" w:rsidRPr="00CB2D89" w:rsidRDefault="00CB2D89" w:rsidP="006F3BD8">
      <w:pPr>
        <w:pStyle w:val="ListParagraph"/>
        <w:numPr>
          <w:ilvl w:val="0"/>
          <w:numId w:val="20"/>
        </w:numPr>
        <w:jc w:val="both"/>
        <w:rPr>
          <w:sz w:val="24"/>
          <w:szCs w:val="24"/>
        </w:rPr>
      </w:pPr>
      <w:proofErr w:type="gramStart"/>
      <w:r w:rsidRPr="00CB2D89">
        <w:rPr>
          <w:sz w:val="24"/>
          <w:szCs w:val="24"/>
        </w:rPr>
        <w:t>dequeue(</w:t>
      </w:r>
      <w:proofErr w:type="gramEnd"/>
      <w:r w:rsidRPr="00CB2D89">
        <w:rPr>
          <w:sz w:val="24"/>
          <w:szCs w:val="24"/>
        </w:rPr>
        <w:t xml:space="preserve">) </w:t>
      </w:r>
      <w:r w:rsidR="006F3BD8">
        <w:rPr>
          <w:sz w:val="24"/>
          <w:szCs w:val="24"/>
        </w:rPr>
        <w:t>Removes elements from the queue</w:t>
      </w:r>
    </w:p>
    <w:p w14:paraId="32B63D9C" w14:textId="2A38E17B" w:rsidR="00CB2D89" w:rsidRPr="00CB2D89" w:rsidRDefault="00CB2D89" w:rsidP="006F3BD8">
      <w:pPr>
        <w:pStyle w:val="ListParagraph"/>
        <w:numPr>
          <w:ilvl w:val="0"/>
          <w:numId w:val="20"/>
        </w:numPr>
        <w:jc w:val="both"/>
        <w:rPr>
          <w:sz w:val="24"/>
          <w:szCs w:val="24"/>
        </w:rPr>
      </w:pPr>
      <w:proofErr w:type="spellStart"/>
      <w:proofErr w:type="gramStart"/>
      <w:r w:rsidRPr="00CB2D89">
        <w:rPr>
          <w:sz w:val="24"/>
          <w:szCs w:val="24"/>
        </w:rPr>
        <w:t>init</w:t>
      </w:r>
      <w:proofErr w:type="spellEnd"/>
      <w:r w:rsidRPr="00CB2D89">
        <w:rPr>
          <w:sz w:val="24"/>
          <w:szCs w:val="24"/>
        </w:rPr>
        <w:t>(</w:t>
      </w:r>
      <w:proofErr w:type="gramEnd"/>
      <w:r w:rsidRPr="00CB2D89">
        <w:rPr>
          <w:sz w:val="24"/>
          <w:szCs w:val="24"/>
        </w:rPr>
        <w:t xml:space="preserve">): </w:t>
      </w:r>
      <w:r w:rsidR="006F3BD8">
        <w:rPr>
          <w:sz w:val="24"/>
          <w:szCs w:val="24"/>
        </w:rPr>
        <w:t>initialize the queue</w:t>
      </w:r>
    </w:p>
    <w:p w14:paraId="14665B46" w14:textId="6099181F" w:rsidR="00CB2D89" w:rsidRPr="00CB2D89" w:rsidRDefault="00CB2D89" w:rsidP="006F3BD8">
      <w:pPr>
        <w:pStyle w:val="ListParagraph"/>
        <w:numPr>
          <w:ilvl w:val="0"/>
          <w:numId w:val="20"/>
        </w:numPr>
        <w:jc w:val="both"/>
        <w:rPr>
          <w:sz w:val="24"/>
          <w:szCs w:val="24"/>
        </w:rPr>
      </w:pPr>
      <w:r w:rsidRPr="00CB2D89">
        <w:rPr>
          <w:sz w:val="24"/>
          <w:szCs w:val="24"/>
        </w:rPr>
        <w:t>Front:</w:t>
      </w:r>
      <w:r w:rsidRPr="00CB2D89">
        <w:rPr>
          <w:sz w:val="24"/>
          <w:szCs w:val="24"/>
        </w:rPr>
        <w:tab/>
      </w:r>
      <w:r w:rsidR="00C1016D">
        <w:rPr>
          <w:sz w:val="24"/>
          <w:szCs w:val="24"/>
        </w:rPr>
        <w:t>gets the data that are stored in the front pointer</w:t>
      </w:r>
      <w:r w:rsidRPr="00CB2D89">
        <w:rPr>
          <w:sz w:val="24"/>
          <w:szCs w:val="24"/>
        </w:rPr>
        <w:t>.</w:t>
      </w:r>
    </w:p>
    <w:p w14:paraId="4A583F00" w14:textId="0469E6E2" w:rsidR="00CB2D89" w:rsidRPr="00CB2D89" w:rsidRDefault="00CB2D89" w:rsidP="006F3BD8">
      <w:pPr>
        <w:pStyle w:val="ListParagraph"/>
        <w:numPr>
          <w:ilvl w:val="0"/>
          <w:numId w:val="20"/>
        </w:numPr>
        <w:jc w:val="both"/>
        <w:rPr>
          <w:sz w:val="24"/>
          <w:szCs w:val="24"/>
        </w:rPr>
      </w:pPr>
      <w:r w:rsidRPr="00CB2D89">
        <w:rPr>
          <w:sz w:val="24"/>
          <w:szCs w:val="24"/>
        </w:rPr>
        <w:t xml:space="preserve">Rear: </w:t>
      </w:r>
      <w:r w:rsidR="00C1016D">
        <w:rPr>
          <w:sz w:val="24"/>
          <w:szCs w:val="24"/>
        </w:rPr>
        <w:t>Gets the item stored in the rear pointer</w:t>
      </w:r>
      <w:r w:rsidRPr="00CB2D89">
        <w:rPr>
          <w:sz w:val="24"/>
          <w:szCs w:val="24"/>
        </w:rPr>
        <w:t>.</w:t>
      </w:r>
    </w:p>
    <w:p w14:paraId="3C062552" w14:textId="6EB12A13" w:rsidR="004F6CE7" w:rsidRPr="004F6CE7" w:rsidRDefault="004F6CE7" w:rsidP="006F3BD8">
      <w:pPr>
        <w:pStyle w:val="ListParagraph"/>
        <w:numPr>
          <w:ilvl w:val="0"/>
          <w:numId w:val="19"/>
        </w:numPr>
        <w:jc w:val="both"/>
        <w:rPr>
          <w:rFonts w:eastAsia="Times New Roman"/>
          <w:sz w:val="24"/>
          <w:szCs w:val="24"/>
          <w:lang w:eastAsia="en-US"/>
        </w:rPr>
      </w:pPr>
      <w:proofErr w:type="gramStart"/>
      <w:r w:rsidRPr="004F6CE7">
        <w:rPr>
          <w:rFonts w:eastAsia="Times New Roman"/>
          <w:sz w:val="24"/>
          <w:szCs w:val="24"/>
          <w:lang w:eastAsia="en-US"/>
        </w:rPr>
        <w:t>isFull(</w:t>
      </w:r>
      <w:proofErr w:type="gramEnd"/>
      <w:r w:rsidRPr="004F6CE7">
        <w:rPr>
          <w:rFonts w:eastAsia="Times New Roman"/>
          <w:sz w:val="24"/>
          <w:szCs w:val="24"/>
          <w:lang w:eastAsia="en-US"/>
        </w:rPr>
        <w:t xml:space="preserve">), </w:t>
      </w:r>
      <w:r w:rsidR="00991F1C">
        <w:rPr>
          <w:rFonts w:eastAsia="Times New Roman"/>
          <w:sz w:val="24"/>
          <w:szCs w:val="24"/>
          <w:lang w:eastAsia="en-US"/>
        </w:rPr>
        <w:t>Checks if the queue is full of elements</w:t>
      </w:r>
    </w:p>
    <w:p w14:paraId="52D28EEF" w14:textId="30F52179" w:rsidR="004F6CE7" w:rsidRPr="004F6CE7" w:rsidRDefault="004F6CE7" w:rsidP="006F3BD8">
      <w:pPr>
        <w:pStyle w:val="ListParagraph"/>
        <w:numPr>
          <w:ilvl w:val="0"/>
          <w:numId w:val="19"/>
        </w:numPr>
        <w:jc w:val="both"/>
        <w:rPr>
          <w:rFonts w:eastAsia="Times New Roman"/>
          <w:sz w:val="24"/>
          <w:szCs w:val="24"/>
          <w:lang w:eastAsia="en-US"/>
        </w:rPr>
      </w:pPr>
      <w:proofErr w:type="gramStart"/>
      <w:r w:rsidRPr="004F6CE7">
        <w:rPr>
          <w:rFonts w:eastAsia="Times New Roman"/>
          <w:sz w:val="24"/>
          <w:szCs w:val="24"/>
          <w:lang w:eastAsia="en-US"/>
        </w:rPr>
        <w:t>isEmpty(</w:t>
      </w:r>
      <w:proofErr w:type="gramEnd"/>
      <w:r w:rsidRPr="004F6CE7">
        <w:rPr>
          <w:rFonts w:eastAsia="Times New Roman"/>
          <w:sz w:val="24"/>
          <w:szCs w:val="24"/>
          <w:lang w:eastAsia="en-US"/>
        </w:rPr>
        <w:t xml:space="preserve">), </w:t>
      </w:r>
      <w:r w:rsidR="00991F1C">
        <w:rPr>
          <w:rFonts w:eastAsia="Times New Roman"/>
          <w:sz w:val="24"/>
          <w:szCs w:val="24"/>
          <w:lang w:eastAsia="en-US"/>
        </w:rPr>
        <w:t>Checks if the queue has no elements</w:t>
      </w:r>
    </w:p>
    <w:p w14:paraId="72C23FFC" w14:textId="6A23D9C7" w:rsidR="004F6CE7" w:rsidRPr="004F6CE7" w:rsidRDefault="004F6CE7" w:rsidP="006F3BD8">
      <w:pPr>
        <w:pStyle w:val="ListParagraph"/>
        <w:numPr>
          <w:ilvl w:val="0"/>
          <w:numId w:val="19"/>
        </w:numPr>
        <w:jc w:val="both"/>
        <w:rPr>
          <w:rFonts w:eastAsia="Times New Roman"/>
          <w:sz w:val="24"/>
          <w:szCs w:val="24"/>
          <w:lang w:eastAsia="en-US"/>
        </w:rPr>
      </w:pPr>
      <w:r w:rsidRPr="004F6CE7">
        <w:rPr>
          <w:rFonts w:eastAsia="Times New Roman"/>
          <w:sz w:val="24"/>
          <w:szCs w:val="24"/>
          <w:lang w:eastAsia="en-US"/>
        </w:rPr>
        <w:t xml:space="preserve">insert(x), </w:t>
      </w:r>
      <w:r w:rsidR="00991F1C">
        <w:rPr>
          <w:rFonts w:eastAsia="Times New Roman"/>
          <w:sz w:val="24"/>
          <w:szCs w:val="24"/>
          <w:lang w:eastAsia="en-US"/>
        </w:rPr>
        <w:t>This add an element x in the end of the queue</w:t>
      </w:r>
    </w:p>
    <w:p w14:paraId="211DAC99" w14:textId="695C0B1A" w:rsidR="004F6CE7" w:rsidRPr="004F6CE7" w:rsidRDefault="004F6CE7" w:rsidP="006F3BD8">
      <w:pPr>
        <w:pStyle w:val="ListParagraph"/>
        <w:numPr>
          <w:ilvl w:val="0"/>
          <w:numId w:val="19"/>
        </w:numPr>
        <w:jc w:val="both"/>
        <w:rPr>
          <w:rFonts w:eastAsia="Times New Roman"/>
          <w:sz w:val="24"/>
          <w:szCs w:val="24"/>
          <w:lang w:eastAsia="en-US"/>
        </w:rPr>
      </w:pPr>
      <w:proofErr w:type="gramStart"/>
      <w:r w:rsidRPr="004F6CE7">
        <w:rPr>
          <w:rFonts w:eastAsia="Times New Roman"/>
          <w:sz w:val="24"/>
          <w:szCs w:val="24"/>
          <w:lang w:eastAsia="en-US"/>
        </w:rPr>
        <w:t>delete(</w:t>
      </w:r>
      <w:proofErr w:type="gramEnd"/>
      <w:r w:rsidRPr="004F6CE7">
        <w:rPr>
          <w:rFonts w:eastAsia="Times New Roman"/>
          <w:sz w:val="24"/>
          <w:szCs w:val="24"/>
          <w:lang w:eastAsia="en-US"/>
        </w:rPr>
        <w:t xml:space="preserve">), </w:t>
      </w:r>
      <w:r w:rsidR="00991F1C">
        <w:rPr>
          <w:rFonts w:eastAsia="Times New Roman"/>
          <w:sz w:val="24"/>
          <w:szCs w:val="24"/>
          <w:lang w:eastAsia="en-US"/>
        </w:rPr>
        <w:t>delete the element in the end of the queue</w:t>
      </w:r>
    </w:p>
    <w:p w14:paraId="6B196880" w14:textId="6E2FE2A3" w:rsidR="006D1E12" w:rsidRPr="00DC686F" w:rsidRDefault="004F6CE7" w:rsidP="00DC686F">
      <w:pPr>
        <w:pStyle w:val="ListParagraph"/>
        <w:numPr>
          <w:ilvl w:val="0"/>
          <w:numId w:val="19"/>
        </w:numPr>
        <w:jc w:val="both"/>
        <w:rPr>
          <w:rFonts w:eastAsia="Times New Roman"/>
          <w:sz w:val="24"/>
          <w:szCs w:val="24"/>
          <w:lang w:eastAsia="en-US"/>
        </w:rPr>
      </w:pPr>
      <w:proofErr w:type="gramStart"/>
      <w:r w:rsidRPr="004F6CE7">
        <w:rPr>
          <w:rFonts w:eastAsia="Times New Roman"/>
          <w:sz w:val="24"/>
          <w:szCs w:val="24"/>
          <w:lang w:eastAsia="en-US"/>
        </w:rPr>
        <w:t>size(</w:t>
      </w:r>
      <w:proofErr w:type="gramEnd"/>
      <w:r w:rsidRPr="004F6CE7">
        <w:rPr>
          <w:rFonts w:eastAsia="Times New Roman"/>
          <w:sz w:val="24"/>
          <w:szCs w:val="24"/>
          <w:lang w:eastAsia="en-US"/>
        </w:rPr>
        <w:t xml:space="preserve">), </w:t>
      </w:r>
      <w:r w:rsidR="00991F1C">
        <w:rPr>
          <w:rFonts w:eastAsia="Times New Roman"/>
          <w:sz w:val="24"/>
          <w:szCs w:val="24"/>
          <w:lang w:eastAsia="en-US"/>
        </w:rPr>
        <w:t>Gives the programmer the number of elements in the queue.</w:t>
      </w:r>
      <w:r w:rsidR="006D1E12">
        <w:br w:type="page"/>
      </w:r>
    </w:p>
    <w:p w14:paraId="78C8455E" w14:textId="1C00F08F" w:rsidR="00A23CB8" w:rsidRDefault="006817B7" w:rsidP="006817B7">
      <w:pPr>
        <w:pStyle w:val="Heading1"/>
      </w:pPr>
      <w:bookmarkStart w:id="19" w:name="_Toc31007537"/>
      <w:r>
        <w:lastRenderedPageBreak/>
        <w:t>Graph</w:t>
      </w:r>
      <w:bookmarkEnd w:id="19"/>
    </w:p>
    <w:p w14:paraId="722D94DA" w14:textId="59B46E46" w:rsidR="00C62EC0" w:rsidRDefault="00C62EC0" w:rsidP="00C62EC0"/>
    <w:p w14:paraId="79F74FAA" w14:textId="30536C30" w:rsidR="00C62EC0" w:rsidRDefault="006817B7" w:rsidP="00C62EC0">
      <w:r>
        <w:rPr>
          <w:noProof/>
        </w:rPr>
        <w:drawing>
          <wp:anchor distT="0" distB="0" distL="114300" distR="114300" simplePos="0" relativeHeight="251685888" behindDoc="0" locked="0" layoutInCell="1" allowOverlap="1" wp14:anchorId="6E83BC54" wp14:editId="40588B6A">
            <wp:simplePos x="0" y="0"/>
            <wp:positionH relativeFrom="column">
              <wp:posOffset>1270</wp:posOffset>
            </wp:positionH>
            <wp:positionV relativeFrom="paragraph">
              <wp:posOffset>262890</wp:posOffset>
            </wp:positionV>
            <wp:extent cx="5192395" cy="3154680"/>
            <wp:effectExtent l="95250" t="57150" r="27305" b="647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2395" cy="3154680"/>
                    </a:xfrm>
                    <a:prstGeom prst="rect">
                      <a:avLst/>
                    </a:prstGeom>
                    <a:noFill/>
                    <a:ln>
                      <a:noFill/>
                    </a:ln>
                    <a:effectLst>
                      <a:outerShdw blurRad="50800" dist="38100" dir="10800000" algn="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00708FB" w14:textId="77777777" w:rsidR="00C539CF" w:rsidRDefault="00C539CF" w:rsidP="00C539CF">
      <w:pPr>
        <w:jc w:val="both"/>
        <w:rPr>
          <w:sz w:val="24"/>
        </w:rPr>
      </w:pPr>
    </w:p>
    <w:p w14:paraId="291E9DB4" w14:textId="1FE930EF" w:rsidR="00387FF2" w:rsidRPr="00C539CF" w:rsidRDefault="00776D48" w:rsidP="00C539CF">
      <w:pPr>
        <w:jc w:val="both"/>
        <w:rPr>
          <w:sz w:val="24"/>
        </w:rPr>
      </w:pPr>
      <w:r w:rsidRPr="00C539CF">
        <w:rPr>
          <w:sz w:val="24"/>
        </w:rPr>
        <w:t>In this graph we see f</w:t>
      </w:r>
      <w:r w:rsidR="00C539CF" w:rsidRPr="00C539CF">
        <w:rPr>
          <w:sz w:val="24"/>
        </w:rPr>
        <w:t>ive</w:t>
      </w:r>
      <w:r w:rsidRPr="00C539CF">
        <w:rPr>
          <w:sz w:val="24"/>
        </w:rPr>
        <w:t xml:space="preserve"> </w:t>
      </w:r>
      <w:r w:rsidR="00387FF2" w:rsidRPr="00C539CF">
        <w:rPr>
          <w:sz w:val="24"/>
        </w:rPr>
        <w:t>type</w:t>
      </w:r>
      <w:r w:rsidR="00C539CF" w:rsidRPr="00C539CF">
        <w:rPr>
          <w:sz w:val="24"/>
        </w:rPr>
        <w:t>s</w:t>
      </w:r>
      <w:r w:rsidR="00387FF2" w:rsidRPr="00C539CF">
        <w:rPr>
          <w:sz w:val="24"/>
        </w:rPr>
        <w:t xml:space="preserve"> of information that we are going to use:</w:t>
      </w:r>
    </w:p>
    <w:p w14:paraId="4A19297C" w14:textId="0F9CE90E" w:rsidR="00387FF2" w:rsidRPr="00C539CF" w:rsidRDefault="00387FF2" w:rsidP="00C539CF">
      <w:pPr>
        <w:pStyle w:val="ListParagraph"/>
        <w:numPr>
          <w:ilvl w:val="0"/>
          <w:numId w:val="32"/>
        </w:numPr>
        <w:jc w:val="both"/>
        <w:rPr>
          <w:sz w:val="24"/>
        </w:rPr>
      </w:pPr>
      <w:r w:rsidRPr="00C539CF">
        <w:rPr>
          <w:sz w:val="24"/>
        </w:rPr>
        <w:t>Nodes:  First of all, we have the nodes where it contains the names of the areas that we want to find the shortest path between and there are 15 nodes if you count node zero. Moreover, we gave each node a key which is in our case as shown are the numbers from zero to fourteen to make it easier to work with in the program.</w:t>
      </w:r>
    </w:p>
    <w:p w14:paraId="11A5662D" w14:textId="77777777" w:rsidR="00387FF2" w:rsidRPr="00C539CF" w:rsidRDefault="00387FF2" w:rsidP="00D92C3C">
      <w:pPr>
        <w:pStyle w:val="ListParagraph"/>
        <w:jc w:val="both"/>
        <w:rPr>
          <w:sz w:val="24"/>
        </w:rPr>
      </w:pPr>
    </w:p>
    <w:p w14:paraId="4720CFE8" w14:textId="05BA77CC" w:rsidR="00D92C3C" w:rsidRPr="00D92C3C" w:rsidRDefault="00387FF2" w:rsidP="00D92C3C">
      <w:pPr>
        <w:pStyle w:val="ListParagraph"/>
        <w:numPr>
          <w:ilvl w:val="0"/>
          <w:numId w:val="32"/>
        </w:numPr>
        <w:jc w:val="both"/>
        <w:rPr>
          <w:sz w:val="24"/>
          <w:szCs w:val="24"/>
        </w:rPr>
      </w:pPr>
      <w:r w:rsidRPr="00C539CF">
        <w:rPr>
          <w:sz w:val="24"/>
        </w:rPr>
        <w:t>Threshold:</w:t>
      </w:r>
      <w:r w:rsidR="00C539CF" w:rsidRPr="00C539CF">
        <w:rPr>
          <w:sz w:val="24"/>
        </w:rPr>
        <w:t xml:space="preserve"> It’s a number that shows the</w:t>
      </w:r>
      <w:r w:rsidR="00D92C3C">
        <w:rPr>
          <w:sz w:val="24"/>
        </w:rPr>
        <w:t xml:space="preserve"> maximum</w:t>
      </w:r>
      <w:r w:rsidR="00C539CF" w:rsidRPr="00C539CF">
        <w:rPr>
          <w:sz w:val="24"/>
        </w:rPr>
        <w:t xml:space="preserve"> number of cars that a certain street can hold</w:t>
      </w:r>
      <w:r w:rsidR="00D92C3C">
        <w:rPr>
          <w:sz w:val="24"/>
        </w:rPr>
        <w:t xml:space="preserve"> and if passed there will be traffic</w:t>
      </w:r>
      <w:r w:rsidR="00C539CF" w:rsidRPr="00C539CF">
        <w:rPr>
          <w:sz w:val="24"/>
        </w:rPr>
        <w:t>.  However</w:t>
      </w:r>
      <w:r w:rsidR="00C539CF">
        <w:rPr>
          <w:sz w:val="24"/>
        </w:rPr>
        <w:t>,</w:t>
      </w:r>
      <w:r w:rsidR="00C539CF" w:rsidRPr="00C539CF">
        <w:rPr>
          <w:sz w:val="24"/>
        </w:rPr>
        <w:t xml:space="preserve"> it’s a calculated number as it represents t</w:t>
      </w:r>
      <w:r w:rsidR="00C539CF">
        <w:rPr>
          <w:sz w:val="24"/>
        </w:rPr>
        <w:t>he following equation (distance/ 4” car size + safety”) x (number lanes that the street has)</w:t>
      </w:r>
      <w:r w:rsidR="00D92C3C">
        <w:rPr>
          <w:sz w:val="24"/>
        </w:rPr>
        <w:t>.</w:t>
      </w:r>
    </w:p>
    <w:p w14:paraId="366CC799" w14:textId="114BAE26" w:rsidR="00387FF2" w:rsidRPr="00D92C3C" w:rsidRDefault="00C539CF" w:rsidP="00D92C3C">
      <w:pPr>
        <w:pStyle w:val="ListParagraph"/>
        <w:numPr>
          <w:ilvl w:val="0"/>
          <w:numId w:val="32"/>
        </w:numPr>
        <w:jc w:val="both"/>
        <w:rPr>
          <w:sz w:val="24"/>
          <w:szCs w:val="24"/>
        </w:rPr>
      </w:pPr>
      <w:r w:rsidRPr="00D92C3C">
        <w:rPr>
          <w:sz w:val="24"/>
          <w:szCs w:val="24"/>
        </w:rPr>
        <w:t xml:space="preserve">Distance: I have calculated the distance throughout certain apps as well as </w:t>
      </w:r>
      <w:r w:rsidR="00D92C3C" w:rsidRPr="00D92C3C">
        <w:rPr>
          <w:sz w:val="24"/>
          <w:szCs w:val="24"/>
        </w:rPr>
        <w:t>expert’s</w:t>
      </w:r>
      <w:r w:rsidRPr="00D92C3C">
        <w:rPr>
          <w:sz w:val="24"/>
          <w:szCs w:val="24"/>
        </w:rPr>
        <w:t xml:space="preserve"> data</w:t>
      </w:r>
    </w:p>
    <w:p w14:paraId="0A7C0C73" w14:textId="57DBA88C" w:rsidR="00C539CF" w:rsidRPr="00D92C3C" w:rsidRDefault="00D92C3C" w:rsidP="00D92C3C">
      <w:pPr>
        <w:pStyle w:val="ListParagraph"/>
        <w:numPr>
          <w:ilvl w:val="0"/>
          <w:numId w:val="32"/>
        </w:numPr>
        <w:jc w:val="both"/>
        <w:rPr>
          <w:sz w:val="24"/>
          <w:szCs w:val="24"/>
        </w:rPr>
      </w:pPr>
      <w:r w:rsidRPr="00D92C3C">
        <w:rPr>
          <w:sz w:val="24"/>
          <w:szCs w:val="24"/>
        </w:rPr>
        <w:t>Percentage: this one is an assumption of the number of cars that would be in each street if the number of cars in city is known based on experts’ assumptions.</w:t>
      </w:r>
    </w:p>
    <w:p w14:paraId="47898A2F" w14:textId="44DE4E22" w:rsidR="00385DD8" w:rsidRDefault="00D92C3C" w:rsidP="00385DD8">
      <w:pPr>
        <w:pStyle w:val="ListParagraph"/>
        <w:numPr>
          <w:ilvl w:val="0"/>
          <w:numId w:val="32"/>
        </w:numPr>
        <w:jc w:val="both"/>
        <w:rPr>
          <w:sz w:val="24"/>
          <w:szCs w:val="24"/>
        </w:rPr>
      </w:pPr>
      <w:r w:rsidRPr="00D92C3C">
        <w:rPr>
          <w:sz w:val="24"/>
          <w:szCs w:val="24"/>
        </w:rPr>
        <w:lastRenderedPageBreak/>
        <w:t>Time:</w:t>
      </w:r>
      <w:r>
        <w:rPr>
          <w:sz w:val="24"/>
          <w:szCs w:val="24"/>
        </w:rPr>
        <w:t xml:space="preserve"> This indicates the time that a car would take in order to go by a street if under the threshold and there is no traffic. In addition to that </w:t>
      </w:r>
      <w:proofErr w:type="spellStart"/>
      <w:proofErr w:type="gramStart"/>
      <w:r>
        <w:rPr>
          <w:sz w:val="24"/>
          <w:szCs w:val="24"/>
        </w:rPr>
        <w:t>its</w:t>
      </w:r>
      <w:proofErr w:type="spellEnd"/>
      <w:proofErr w:type="gramEnd"/>
      <w:r>
        <w:rPr>
          <w:sz w:val="24"/>
          <w:szCs w:val="24"/>
        </w:rPr>
        <w:t xml:space="preserve"> taken from certain apps as well as expert’s judge.</w:t>
      </w:r>
    </w:p>
    <w:p w14:paraId="7F044394" w14:textId="6695F032" w:rsidR="00385DD8" w:rsidRPr="00385DD8" w:rsidRDefault="00385DD8" w:rsidP="00385DD8">
      <w:pPr>
        <w:pStyle w:val="ListParagraph"/>
        <w:jc w:val="both"/>
        <w:rPr>
          <w:sz w:val="24"/>
          <w:szCs w:val="24"/>
        </w:rPr>
      </w:pPr>
    </w:p>
    <w:p w14:paraId="233540EE" w14:textId="1C3CCF21" w:rsidR="00385DD8" w:rsidRDefault="00BB1130" w:rsidP="00385DD8">
      <w:pPr>
        <w:pStyle w:val="Heading1"/>
      </w:pPr>
      <w:bookmarkStart w:id="20" w:name="_Toc31007538"/>
      <w:r>
        <w:t>Flow Chart</w:t>
      </w:r>
      <w:bookmarkEnd w:id="20"/>
    </w:p>
    <w:p w14:paraId="138D6E5C" w14:textId="212CABE5" w:rsidR="00842692" w:rsidRDefault="00A24A96" w:rsidP="00385DD8">
      <w:r>
        <w:rPr>
          <w:noProof/>
        </w:rPr>
        <w:drawing>
          <wp:anchor distT="0" distB="0" distL="114300" distR="114300" simplePos="0" relativeHeight="251687936" behindDoc="0" locked="0" layoutInCell="1" allowOverlap="1" wp14:anchorId="3A6AFDD7" wp14:editId="0F6BA8F9">
            <wp:simplePos x="0" y="0"/>
            <wp:positionH relativeFrom="column">
              <wp:posOffset>826135</wp:posOffset>
            </wp:positionH>
            <wp:positionV relativeFrom="paragraph">
              <wp:posOffset>165735</wp:posOffset>
            </wp:positionV>
            <wp:extent cx="3440430" cy="4983480"/>
            <wp:effectExtent l="95250" t="57150" r="26670" b="647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0430" cy="4983480"/>
                    </a:xfrm>
                    <a:prstGeom prst="rect">
                      <a:avLst/>
                    </a:prstGeom>
                    <a:noFill/>
                    <a:ln>
                      <a:noFill/>
                    </a:ln>
                    <a:effectLst>
                      <a:outerShdw blurRad="50800" dist="38100" dir="10800000" algn="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5D1BAA3" w14:textId="41BA00AB" w:rsidR="00385DD8" w:rsidRDefault="00385DD8" w:rsidP="00385DD8"/>
    <w:p w14:paraId="6C2116C7" w14:textId="09DC9BF2" w:rsidR="00385DD8" w:rsidRDefault="00385DD8" w:rsidP="00385DD8"/>
    <w:p w14:paraId="0CF3A4DC" w14:textId="54C23993" w:rsidR="00385DD8" w:rsidRDefault="00385DD8" w:rsidP="00385DD8"/>
    <w:p w14:paraId="2A581383" w14:textId="318FA34C" w:rsidR="00385DD8" w:rsidRDefault="00385DD8" w:rsidP="00385DD8"/>
    <w:p w14:paraId="377FC87B" w14:textId="7A8E3120" w:rsidR="00385DD8" w:rsidRDefault="00385DD8" w:rsidP="00385DD8"/>
    <w:p w14:paraId="7CD452D0" w14:textId="178CB2D0" w:rsidR="00385DD8" w:rsidRDefault="00385DD8" w:rsidP="00385DD8"/>
    <w:p w14:paraId="35065192" w14:textId="5310542C" w:rsidR="00385DD8" w:rsidRDefault="00385DD8" w:rsidP="00385DD8"/>
    <w:p w14:paraId="56B8109A" w14:textId="0D55F043" w:rsidR="00385DD8" w:rsidRDefault="00385DD8" w:rsidP="00385DD8"/>
    <w:p w14:paraId="39107ECB" w14:textId="01948A5F" w:rsidR="00385DD8" w:rsidRDefault="00385DD8" w:rsidP="00385DD8"/>
    <w:p w14:paraId="610CE271" w14:textId="01CC2F5A" w:rsidR="00385DD8" w:rsidRDefault="00385DD8" w:rsidP="00385DD8"/>
    <w:p w14:paraId="36854108" w14:textId="1DBA391B" w:rsidR="00385DD8" w:rsidRDefault="00385DD8" w:rsidP="00385DD8"/>
    <w:p w14:paraId="348ECBB7" w14:textId="4EB53A34" w:rsidR="00385DD8" w:rsidRDefault="00385DD8" w:rsidP="00385DD8"/>
    <w:p w14:paraId="149FD48E" w14:textId="76F42269" w:rsidR="00385DD8" w:rsidRDefault="00385DD8" w:rsidP="00385DD8"/>
    <w:p w14:paraId="60544758" w14:textId="1C41D842" w:rsidR="00385DD8" w:rsidRDefault="00385DD8" w:rsidP="00385DD8"/>
    <w:p w14:paraId="251214ED" w14:textId="41B97D5F" w:rsidR="00385DD8" w:rsidRDefault="00385DD8" w:rsidP="00385DD8"/>
    <w:p w14:paraId="040B84F9" w14:textId="40283075" w:rsidR="00385DD8" w:rsidRDefault="00385DD8" w:rsidP="00385DD8"/>
    <w:p w14:paraId="14A80257" w14:textId="21D86FF0" w:rsidR="00385DD8" w:rsidRDefault="00385DD8" w:rsidP="00385DD8"/>
    <w:p w14:paraId="075395DA" w14:textId="40D8653B" w:rsidR="00385DD8" w:rsidRDefault="00385DD8" w:rsidP="00385DD8"/>
    <w:p w14:paraId="0E025E4B" w14:textId="058B96B8" w:rsidR="00385DD8" w:rsidRDefault="00385DD8" w:rsidP="00385DD8"/>
    <w:p w14:paraId="4A86F6C1" w14:textId="1A54E8CB" w:rsidR="00385DD8" w:rsidRDefault="00385DD8" w:rsidP="00385DD8"/>
    <w:p w14:paraId="2651F31A" w14:textId="369BAE07" w:rsidR="005A3793" w:rsidRDefault="005A3793" w:rsidP="00780DF2">
      <w:pPr>
        <w:autoSpaceDE w:val="0"/>
        <w:autoSpaceDN w:val="0"/>
        <w:adjustRightInd w:val="0"/>
        <w:spacing w:after="0" w:line="240" w:lineRule="auto"/>
        <w:jc w:val="both"/>
        <w:rPr>
          <w:sz w:val="24"/>
          <w:szCs w:val="24"/>
        </w:rPr>
      </w:pPr>
      <w:r w:rsidRPr="005449C0">
        <w:rPr>
          <w:sz w:val="24"/>
          <w:szCs w:val="24"/>
        </w:rPr>
        <w:t xml:space="preserve">In this flowchart and the reason that I have made a flowchart that it will help with both developing the </w:t>
      </w:r>
      <w:r w:rsidR="005449C0" w:rsidRPr="005449C0">
        <w:rPr>
          <w:sz w:val="24"/>
          <w:szCs w:val="24"/>
        </w:rPr>
        <w:t>pseudocode</w:t>
      </w:r>
      <w:r w:rsidRPr="005449C0">
        <w:rPr>
          <w:sz w:val="24"/>
          <w:szCs w:val="24"/>
        </w:rPr>
        <w:t xml:space="preserve"> as well as the </w:t>
      </w:r>
      <w:r w:rsidR="005449C0" w:rsidRPr="005449C0">
        <w:rPr>
          <w:sz w:val="24"/>
          <w:szCs w:val="24"/>
        </w:rPr>
        <w:t xml:space="preserve">source </w:t>
      </w:r>
      <w:r w:rsidRPr="005449C0">
        <w:rPr>
          <w:sz w:val="24"/>
          <w:szCs w:val="24"/>
        </w:rPr>
        <w:t>code</w:t>
      </w:r>
      <w:r w:rsidR="005449C0" w:rsidRPr="005449C0">
        <w:rPr>
          <w:sz w:val="24"/>
          <w:szCs w:val="24"/>
        </w:rPr>
        <w:t xml:space="preserve"> as the flowchart describes in a way how the program will work and what operation will the program go through</w:t>
      </w:r>
      <w:r w:rsidR="005449C0">
        <w:rPr>
          <w:sz w:val="24"/>
          <w:szCs w:val="24"/>
        </w:rPr>
        <w:t xml:space="preserve"> in an ordered way.</w:t>
      </w:r>
      <w:r w:rsidR="00780DF2">
        <w:rPr>
          <w:sz w:val="24"/>
          <w:szCs w:val="24"/>
        </w:rPr>
        <w:t xml:space="preserve"> However, deep explanation will be shown on the pseudocode and algorithm part</w:t>
      </w:r>
    </w:p>
    <w:p w14:paraId="1F91B563" w14:textId="7536F7C9" w:rsidR="005D3A59" w:rsidRDefault="005D3A59" w:rsidP="00435D8F">
      <w:pPr>
        <w:autoSpaceDE w:val="0"/>
        <w:autoSpaceDN w:val="0"/>
        <w:adjustRightInd w:val="0"/>
        <w:spacing w:after="0" w:line="240" w:lineRule="auto"/>
        <w:jc w:val="both"/>
        <w:rPr>
          <w:sz w:val="24"/>
          <w:szCs w:val="24"/>
        </w:rPr>
      </w:pPr>
      <w:r>
        <w:rPr>
          <w:sz w:val="24"/>
          <w:szCs w:val="24"/>
        </w:rPr>
        <w:t xml:space="preserve">In addition to that, I’m going to explain the solution which in which we want to find a way to solve the traffic in Amman and in order to find that  had to put in my mind </w:t>
      </w:r>
      <w:r>
        <w:rPr>
          <w:sz w:val="24"/>
          <w:szCs w:val="24"/>
        </w:rPr>
        <w:lastRenderedPageBreak/>
        <w:t xml:space="preserve">three study cases which are that if the streets are all below threshold and if the street are all above threshold as well as if some are above and some other streets are below we will decide on another solution. </w:t>
      </w:r>
    </w:p>
    <w:p w14:paraId="0FEFC76F" w14:textId="77777777" w:rsidR="005D3A59" w:rsidRDefault="005D3A59" w:rsidP="00435D8F">
      <w:pPr>
        <w:autoSpaceDE w:val="0"/>
        <w:autoSpaceDN w:val="0"/>
        <w:adjustRightInd w:val="0"/>
        <w:spacing w:after="0" w:line="240" w:lineRule="auto"/>
        <w:jc w:val="both"/>
        <w:rPr>
          <w:sz w:val="24"/>
          <w:szCs w:val="24"/>
        </w:rPr>
      </w:pPr>
      <w:r>
        <w:rPr>
          <w:sz w:val="24"/>
          <w:szCs w:val="24"/>
        </w:rPr>
        <w:t xml:space="preserve">In our first case we had the case that all streets are under the threshold where I have decided to solve this problem by calculating the distance between the points and after that there will be several routes then we want to compare them with each other and choose the shortest distance between the points and then print it. Moreover, regarding the other two scenario I have found and made up an equation that solves </w:t>
      </w:r>
      <w:proofErr w:type="gramStart"/>
      <w:r>
        <w:rPr>
          <w:sz w:val="24"/>
          <w:szCs w:val="24"/>
        </w:rPr>
        <w:t>both of these</w:t>
      </w:r>
      <w:proofErr w:type="gramEnd"/>
      <w:r>
        <w:rPr>
          <w:sz w:val="24"/>
          <w:szCs w:val="24"/>
        </w:rPr>
        <w:t xml:space="preserve"> scenarios which is that I want to calculate something called traffic ratio which is calculated like this </w:t>
      </w:r>
    </w:p>
    <w:p w14:paraId="76510E87" w14:textId="77777777" w:rsidR="00435D8F" w:rsidRDefault="005D3A59" w:rsidP="00435D8F">
      <w:pPr>
        <w:autoSpaceDE w:val="0"/>
        <w:autoSpaceDN w:val="0"/>
        <w:adjustRightInd w:val="0"/>
        <w:spacing w:after="0" w:line="240" w:lineRule="auto"/>
        <w:jc w:val="both"/>
        <w:rPr>
          <w:sz w:val="24"/>
          <w:szCs w:val="24"/>
        </w:rPr>
      </w:pPr>
      <w:r w:rsidRPr="005D3A59">
        <w:rPr>
          <w:sz w:val="24"/>
          <w:szCs w:val="24"/>
        </w:rPr>
        <w:t xml:space="preserve">Number of cars = number of </w:t>
      </w:r>
      <w:proofErr w:type="gramStart"/>
      <w:r w:rsidRPr="005D3A59">
        <w:rPr>
          <w:sz w:val="24"/>
          <w:szCs w:val="24"/>
        </w:rPr>
        <w:t>vehicles/ percentage</w:t>
      </w:r>
      <w:proofErr w:type="gramEnd"/>
    </w:p>
    <w:p w14:paraId="5463330C" w14:textId="24A558EC" w:rsidR="005D3A59" w:rsidRPr="005D3A59" w:rsidRDefault="00435D8F" w:rsidP="00435D8F">
      <w:pPr>
        <w:autoSpaceDE w:val="0"/>
        <w:autoSpaceDN w:val="0"/>
        <w:adjustRightInd w:val="0"/>
        <w:spacing w:after="0" w:line="240" w:lineRule="auto"/>
        <w:ind w:left="5040"/>
        <w:jc w:val="both"/>
        <w:rPr>
          <w:sz w:val="24"/>
          <w:szCs w:val="24"/>
        </w:rPr>
      </w:pPr>
      <w:r>
        <w:rPr>
          <w:sz w:val="24"/>
          <w:szCs w:val="24"/>
        </w:rPr>
        <w:t xml:space="preserve"> “As the number of vehicles in the city is an input from the user”</w:t>
      </w:r>
    </w:p>
    <w:p w14:paraId="7CAA4805" w14:textId="3CD2231F" w:rsidR="005D3A59" w:rsidRPr="005D3A59" w:rsidRDefault="005D3A59" w:rsidP="00435D8F">
      <w:pPr>
        <w:autoSpaceDE w:val="0"/>
        <w:autoSpaceDN w:val="0"/>
        <w:adjustRightInd w:val="0"/>
        <w:spacing w:after="0" w:line="240" w:lineRule="auto"/>
        <w:ind w:left="5040" w:hanging="5040"/>
        <w:jc w:val="both"/>
        <w:rPr>
          <w:sz w:val="24"/>
          <w:szCs w:val="24"/>
        </w:rPr>
      </w:pPr>
      <w:r w:rsidRPr="005D3A59">
        <w:rPr>
          <w:sz w:val="24"/>
          <w:szCs w:val="24"/>
        </w:rPr>
        <w:t>Then: Number of cars/ Threshold</w:t>
      </w:r>
      <w:r w:rsidR="00435D8F">
        <w:rPr>
          <w:sz w:val="24"/>
          <w:szCs w:val="24"/>
        </w:rPr>
        <w:tab/>
        <w:t>“Which will show us the number of cars in that street then we divide it into the threshold to check if it is above or not as if the last percentage is above one that means it is above threshold which eventually would mean  to void the street if the final add up is high.”</w:t>
      </w:r>
    </w:p>
    <w:p w14:paraId="58CCC04C" w14:textId="2B99E0E7" w:rsidR="005D3A59" w:rsidRDefault="005D3A59" w:rsidP="00435D8F">
      <w:pPr>
        <w:autoSpaceDE w:val="0"/>
        <w:autoSpaceDN w:val="0"/>
        <w:adjustRightInd w:val="0"/>
        <w:spacing w:after="0" w:line="240" w:lineRule="auto"/>
        <w:jc w:val="both"/>
        <w:rPr>
          <w:sz w:val="24"/>
          <w:szCs w:val="24"/>
        </w:rPr>
      </w:pPr>
      <w:r w:rsidRPr="005D3A59">
        <w:rPr>
          <w:sz w:val="24"/>
          <w:szCs w:val="24"/>
        </w:rPr>
        <w:t>Traffic ratio = Number of cars / Threshold</w:t>
      </w:r>
    </w:p>
    <w:p w14:paraId="0D7001DC" w14:textId="0E61D34E" w:rsidR="005D3A59" w:rsidRPr="00780DF2" w:rsidRDefault="005D3A59" w:rsidP="00435D8F">
      <w:pPr>
        <w:autoSpaceDE w:val="0"/>
        <w:autoSpaceDN w:val="0"/>
        <w:adjustRightInd w:val="0"/>
        <w:spacing w:after="0" w:line="240" w:lineRule="auto"/>
        <w:jc w:val="both"/>
        <w:rPr>
          <w:sz w:val="24"/>
          <w:szCs w:val="24"/>
        </w:rPr>
      </w:pPr>
      <w:r>
        <w:rPr>
          <w:sz w:val="24"/>
          <w:szCs w:val="24"/>
        </w:rPr>
        <w:t>Which means we would have a percenta</w:t>
      </w:r>
      <w:r w:rsidR="00435D8F">
        <w:rPr>
          <w:sz w:val="24"/>
          <w:szCs w:val="24"/>
        </w:rPr>
        <w:t xml:space="preserve">ge that shows how much the assumed cars had affected the certain street </w:t>
      </w:r>
      <w:r>
        <w:rPr>
          <w:sz w:val="24"/>
          <w:szCs w:val="24"/>
        </w:rPr>
        <w:t xml:space="preserve"> </w:t>
      </w:r>
      <w:r w:rsidR="00435D8F">
        <w:rPr>
          <w:sz w:val="24"/>
          <w:szCs w:val="24"/>
        </w:rPr>
        <w:t>and the program would do that for each and every street throughout the path then he will add up all the traffic ratio for every street throughout the path and the one that have the smallest percentage is the chosen path.</w:t>
      </w:r>
    </w:p>
    <w:p w14:paraId="530B5E8C" w14:textId="77777777" w:rsidR="00780DF2" w:rsidRDefault="00780DF2" w:rsidP="00385DD8">
      <w:pPr>
        <w:pStyle w:val="Heading1"/>
      </w:pPr>
    </w:p>
    <w:p w14:paraId="095FEDA0" w14:textId="455EE116" w:rsidR="00BB1130" w:rsidRDefault="00BB1130" w:rsidP="00A55F61">
      <w:pPr>
        <w:pStyle w:val="Heading1"/>
      </w:pPr>
      <w:bookmarkStart w:id="21" w:name="_Toc31007539"/>
      <w:r>
        <w:t xml:space="preserve">Shortest path </w:t>
      </w:r>
      <w:r w:rsidR="00683F7C">
        <w:t>pseudocode</w:t>
      </w:r>
      <w:r w:rsidR="003A7DC5">
        <w:t xml:space="preserve"> and algorithm</w:t>
      </w:r>
      <w:bookmarkEnd w:id="21"/>
    </w:p>
    <w:p w14:paraId="60CF413C" w14:textId="534782D5" w:rsidR="00D32645" w:rsidRDefault="00D32645" w:rsidP="004B16C7">
      <w:pPr>
        <w:jc w:val="both"/>
      </w:pPr>
      <w:r>
        <w:t>This is a simplified pseudocode</w:t>
      </w:r>
      <w:r w:rsidR="005B62A1">
        <w:t xml:space="preserve"> which will briefly explain our solution and how our code will run.</w:t>
      </w:r>
    </w:p>
    <w:p w14:paraId="26BAFA25" w14:textId="6344C891" w:rsidR="00683F7C" w:rsidRDefault="00683F7C" w:rsidP="004B16C7">
      <w:pPr>
        <w:jc w:val="both"/>
      </w:pPr>
      <w:r>
        <w:t xml:space="preserve">If all Below threshold </w:t>
      </w:r>
    </w:p>
    <w:p w14:paraId="326D2DC7" w14:textId="3C6EA90B" w:rsidR="00F51608" w:rsidRPr="00F201A8" w:rsidRDefault="00B17F00" w:rsidP="004B16C7">
      <w:pPr>
        <w:jc w:val="both"/>
        <w:rPr>
          <w:sz w:val="24"/>
          <w:szCs w:val="24"/>
        </w:rPr>
      </w:pPr>
      <w:r w:rsidRPr="00F201A8">
        <w:rPr>
          <w:sz w:val="24"/>
          <w:szCs w:val="24"/>
        </w:rPr>
        <w:t xml:space="preserve">This </w:t>
      </w:r>
      <w:r w:rsidR="00F51608" w:rsidRPr="00F201A8">
        <w:rPr>
          <w:sz w:val="24"/>
          <w:szCs w:val="24"/>
        </w:rPr>
        <w:t>algorithm will explain the way the to find the shortest path. So, I will be discussing the way this code will work but not in a programming perspective and I will simplify it as much as possible as that what algorithms are for as well as to guide me to programming the whole thing.</w:t>
      </w:r>
    </w:p>
    <w:p w14:paraId="2D538DBD" w14:textId="18FED5DB" w:rsidR="00BC3C02" w:rsidRDefault="00F201A8" w:rsidP="004B16C7">
      <w:pPr>
        <w:pStyle w:val="ListParagraph"/>
        <w:numPr>
          <w:ilvl w:val="0"/>
          <w:numId w:val="33"/>
        </w:numPr>
        <w:jc w:val="both"/>
        <w:rPr>
          <w:sz w:val="24"/>
          <w:szCs w:val="24"/>
        </w:rPr>
      </w:pPr>
      <w:r>
        <w:rPr>
          <w:sz w:val="24"/>
          <w:szCs w:val="24"/>
        </w:rPr>
        <w:t xml:space="preserve">There is the Graph it contains group of vertices (the </w:t>
      </w:r>
      <w:r w:rsidR="005B62A1">
        <w:rPr>
          <w:sz w:val="24"/>
          <w:szCs w:val="24"/>
        </w:rPr>
        <w:t>points</w:t>
      </w:r>
      <w:r>
        <w:rPr>
          <w:sz w:val="24"/>
          <w:szCs w:val="24"/>
        </w:rPr>
        <w:t xml:space="preserve">) as well as a group of </w:t>
      </w:r>
      <w:r w:rsidR="005B62A1">
        <w:rPr>
          <w:sz w:val="24"/>
          <w:szCs w:val="24"/>
        </w:rPr>
        <w:t>verges</w:t>
      </w:r>
    </w:p>
    <w:p w14:paraId="0AFEA8F9" w14:textId="058B323E" w:rsidR="003A7DC5" w:rsidRPr="003A7DC5" w:rsidRDefault="003A7DC5" w:rsidP="004B16C7">
      <w:pPr>
        <w:pStyle w:val="ListParagraph"/>
        <w:numPr>
          <w:ilvl w:val="0"/>
          <w:numId w:val="33"/>
        </w:numPr>
        <w:jc w:val="both"/>
      </w:pPr>
      <w:r>
        <w:rPr>
          <w:sz w:val="24"/>
          <w:szCs w:val="24"/>
        </w:rPr>
        <w:lastRenderedPageBreak/>
        <w:t xml:space="preserve">Input the source </w:t>
      </w:r>
      <w:r w:rsidR="005B62A1">
        <w:rPr>
          <w:sz w:val="24"/>
          <w:szCs w:val="24"/>
        </w:rPr>
        <w:t>point</w:t>
      </w:r>
      <w:r>
        <w:rPr>
          <w:sz w:val="24"/>
          <w:szCs w:val="24"/>
        </w:rPr>
        <w:t xml:space="preserve"> </w:t>
      </w:r>
    </w:p>
    <w:p w14:paraId="5F102F97" w14:textId="6D95C526" w:rsidR="003A7DC5" w:rsidRPr="00A62CFA" w:rsidRDefault="003A7DC5" w:rsidP="004B16C7">
      <w:pPr>
        <w:pStyle w:val="ListParagraph"/>
        <w:numPr>
          <w:ilvl w:val="0"/>
          <w:numId w:val="33"/>
        </w:numPr>
        <w:jc w:val="both"/>
      </w:pPr>
      <w:r>
        <w:rPr>
          <w:sz w:val="24"/>
          <w:szCs w:val="24"/>
        </w:rPr>
        <w:t xml:space="preserve">Input end point </w:t>
      </w:r>
    </w:p>
    <w:p w14:paraId="238FDAF0" w14:textId="2AFE6E04" w:rsidR="00A62CFA" w:rsidRPr="003A7DC5" w:rsidRDefault="00A62CFA" w:rsidP="004B16C7">
      <w:pPr>
        <w:pStyle w:val="ListParagraph"/>
        <w:numPr>
          <w:ilvl w:val="0"/>
          <w:numId w:val="33"/>
        </w:numPr>
        <w:jc w:val="both"/>
      </w:pPr>
      <w:r>
        <w:rPr>
          <w:sz w:val="24"/>
          <w:szCs w:val="24"/>
        </w:rPr>
        <w:t>Create variable time</w:t>
      </w:r>
    </w:p>
    <w:p w14:paraId="7B806051" w14:textId="7F0CC275" w:rsidR="00BC3C02" w:rsidRDefault="00BC3C02" w:rsidP="004B16C7">
      <w:pPr>
        <w:pStyle w:val="ListParagraph"/>
        <w:numPr>
          <w:ilvl w:val="0"/>
          <w:numId w:val="33"/>
        </w:numPr>
        <w:jc w:val="both"/>
        <w:rPr>
          <w:sz w:val="24"/>
          <w:szCs w:val="24"/>
        </w:rPr>
      </w:pPr>
      <w:r>
        <w:rPr>
          <w:sz w:val="24"/>
          <w:szCs w:val="24"/>
        </w:rPr>
        <w:t xml:space="preserve">There is the source </w:t>
      </w:r>
      <w:r w:rsidR="005B62A1">
        <w:rPr>
          <w:sz w:val="24"/>
          <w:szCs w:val="24"/>
        </w:rPr>
        <w:t>point</w:t>
      </w:r>
      <w:r w:rsidR="005A31C9">
        <w:rPr>
          <w:sz w:val="24"/>
          <w:szCs w:val="24"/>
        </w:rPr>
        <w:t xml:space="preserve"> </w:t>
      </w:r>
      <w:r>
        <w:rPr>
          <w:sz w:val="24"/>
          <w:szCs w:val="24"/>
        </w:rPr>
        <w:t xml:space="preserve">and as it’s the source </w:t>
      </w:r>
      <w:r w:rsidR="005B62A1">
        <w:rPr>
          <w:sz w:val="24"/>
          <w:szCs w:val="24"/>
        </w:rPr>
        <w:t>point</w:t>
      </w:r>
      <w:r>
        <w:rPr>
          <w:sz w:val="24"/>
          <w:szCs w:val="24"/>
        </w:rPr>
        <w:t xml:space="preserve"> the distance from the source to</w:t>
      </w:r>
      <w:r w:rsidR="005A31C9">
        <w:rPr>
          <w:sz w:val="24"/>
          <w:szCs w:val="24"/>
        </w:rPr>
        <w:t xml:space="preserve"> the source which is the same point</w:t>
      </w:r>
      <w:r>
        <w:rPr>
          <w:i/>
          <w:iCs/>
          <w:sz w:val="24"/>
          <w:szCs w:val="24"/>
        </w:rPr>
        <w:t xml:space="preserve"> </w:t>
      </w:r>
      <w:r>
        <w:rPr>
          <w:sz w:val="24"/>
          <w:szCs w:val="24"/>
        </w:rPr>
        <w:t>is set to zero.</w:t>
      </w:r>
    </w:p>
    <w:p w14:paraId="3B04E9C8" w14:textId="581B35C0" w:rsidR="00BC3C02" w:rsidRPr="00BC3C02" w:rsidRDefault="00BC3C02" w:rsidP="004B16C7">
      <w:pPr>
        <w:pStyle w:val="ListParagraph"/>
        <w:numPr>
          <w:ilvl w:val="0"/>
          <w:numId w:val="33"/>
        </w:numPr>
        <w:jc w:val="both"/>
        <w:rPr>
          <w:sz w:val="24"/>
          <w:szCs w:val="24"/>
        </w:rPr>
      </w:pPr>
      <w:r>
        <w:rPr>
          <w:sz w:val="24"/>
          <w:szCs w:val="24"/>
        </w:rPr>
        <w:t xml:space="preserve">The distance from the source to any other </w:t>
      </w:r>
      <w:r w:rsidR="005B62A1">
        <w:rPr>
          <w:sz w:val="24"/>
          <w:szCs w:val="24"/>
        </w:rPr>
        <w:t>point</w:t>
      </w:r>
      <w:r>
        <w:rPr>
          <w:sz w:val="24"/>
          <w:szCs w:val="24"/>
        </w:rPr>
        <w:t xml:space="preserve"> in the graph is set to infinite. Therefore, the program will run as if its impossible to reach any node fro</w:t>
      </w:r>
      <w:r w:rsidR="005A31C9">
        <w:rPr>
          <w:sz w:val="24"/>
          <w:szCs w:val="24"/>
        </w:rPr>
        <w:t xml:space="preserve">m the source </w:t>
      </w:r>
      <w:r w:rsidR="005B62A1">
        <w:rPr>
          <w:sz w:val="24"/>
          <w:szCs w:val="24"/>
        </w:rPr>
        <w:t>point</w:t>
      </w:r>
      <w:r>
        <w:rPr>
          <w:i/>
          <w:iCs/>
          <w:sz w:val="24"/>
          <w:szCs w:val="24"/>
        </w:rPr>
        <w:t>.</w:t>
      </w:r>
    </w:p>
    <w:p w14:paraId="62759209" w14:textId="442911D9" w:rsidR="00655551" w:rsidRDefault="00BC3C02" w:rsidP="004B16C7">
      <w:pPr>
        <w:pStyle w:val="ListParagraph"/>
        <w:numPr>
          <w:ilvl w:val="0"/>
          <w:numId w:val="33"/>
        </w:numPr>
        <w:jc w:val="both"/>
        <w:rPr>
          <w:sz w:val="24"/>
          <w:szCs w:val="24"/>
        </w:rPr>
      </w:pPr>
      <w:r>
        <w:rPr>
          <w:sz w:val="24"/>
          <w:szCs w:val="24"/>
        </w:rPr>
        <w:t xml:space="preserve">The code will put all the nodes as unvisited </w:t>
      </w:r>
      <w:r w:rsidR="005B62A1">
        <w:rPr>
          <w:sz w:val="24"/>
          <w:szCs w:val="24"/>
        </w:rPr>
        <w:t>point</w:t>
      </w:r>
      <w:r w:rsidR="00655551">
        <w:rPr>
          <w:sz w:val="24"/>
          <w:szCs w:val="24"/>
        </w:rPr>
        <w:t xml:space="preserve">s except </w:t>
      </w:r>
      <w:r w:rsidR="005A31C9">
        <w:rPr>
          <w:sz w:val="24"/>
          <w:szCs w:val="24"/>
        </w:rPr>
        <w:t>the source</w:t>
      </w:r>
      <w:r w:rsidR="00655551">
        <w:rPr>
          <w:sz w:val="24"/>
          <w:szCs w:val="24"/>
        </w:rPr>
        <w:t xml:space="preserve"> will be assigned as visited.</w:t>
      </w:r>
    </w:p>
    <w:p w14:paraId="5015BC2F" w14:textId="6C827C1F" w:rsidR="00655551" w:rsidRDefault="00655551" w:rsidP="004B16C7">
      <w:pPr>
        <w:pStyle w:val="ListParagraph"/>
        <w:numPr>
          <w:ilvl w:val="0"/>
          <w:numId w:val="33"/>
        </w:numPr>
        <w:jc w:val="both"/>
        <w:rPr>
          <w:sz w:val="24"/>
          <w:szCs w:val="24"/>
        </w:rPr>
      </w:pPr>
      <w:r>
        <w:rPr>
          <w:sz w:val="24"/>
          <w:szCs w:val="24"/>
        </w:rPr>
        <w:t xml:space="preserve">If any </w:t>
      </w:r>
      <w:r w:rsidR="005B62A1">
        <w:rPr>
          <w:sz w:val="24"/>
          <w:szCs w:val="24"/>
        </w:rPr>
        <w:t>point</w:t>
      </w:r>
      <w:r>
        <w:rPr>
          <w:sz w:val="24"/>
          <w:szCs w:val="24"/>
        </w:rPr>
        <w:t xml:space="preserve"> is unvisited then:</w:t>
      </w:r>
    </w:p>
    <w:p w14:paraId="0CC9DE2A" w14:textId="1225368D" w:rsidR="00655551" w:rsidRPr="00DB708A" w:rsidRDefault="00DB708A" w:rsidP="004B16C7">
      <w:pPr>
        <w:ind w:left="1440"/>
        <w:jc w:val="both"/>
        <w:rPr>
          <w:b/>
          <w:bCs/>
          <w:sz w:val="24"/>
          <w:szCs w:val="24"/>
        </w:rPr>
      </w:pPr>
      <w:r>
        <w:rPr>
          <w:sz w:val="24"/>
          <w:szCs w:val="24"/>
        </w:rPr>
        <w:t>-</w:t>
      </w:r>
      <w:r w:rsidR="00655551" w:rsidRPr="00DB708A">
        <w:rPr>
          <w:sz w:val="24"/>
          <w:szCs w:val="24"/>
        </w:rPr>
        <w:t xml:space="preserve">The program detects the node that has the shortest distance from the </w:t>
      </w:r>
      <w:r w:rsidR="005A31C9">
        <w:rPr>
          <w:sz w:val="24"/>
          <w:szCs w:val="24"/>
        </w:rPr>
        <w:t>source</w:t>
      </w:r>
      <w:r w:rsidR="00655551" w:rsidRPr="00DB708A">
        <w:rPr>
          <w:sz w:val="24"/>
          <w:szCs w:val="24"/>
        </w:rPr>
        <w:t xml:space="preserve"> </w:t>
      </w:r>
      <w:r w:rsidR="005B62A1">
        <w:rPr>
          <w:sz w:val="24"/>
          <w:szCs w:val="24"/>
        </w:rPr>
        <w:t>point</w:t>
      </w:r>
      <w:r w:rsidR="00655551" w:rsidRPr="00DB708A">
        <w:rPr>
          <w:sz w:val="24"/>
          <w:szCs w:val="24"/>
        </w:rPr>
        <w:t>.</w:t>
      </w:r>
    </w:p>
    <w:p w14:paraId="44E42352" w14:textId="6204522E" w:rsidR="00655551" w:rsidRPr="00DB708A" w:rsidRDefault="00DB708A" w:rsidP="004B16C7">
      <w:pPr>
        <w:ind w:left="720" w:firstLine="720"/>
        <w:jc w:val="both"/>
        <w:rPr>
          <w:b/>
          <w:bCs/>
          <w:sz w:val="24"/>
          <w:szCs w:val="24"/>
        </w:rPr>
      </w:pPr>
      <w:r>
        <w:rPr>
          <w:sz w:val="24"/>
          <w:szCs w:val="24"/>
        </w:rPr>
        <w:t>-</w:t>
      </w:r>
      <w:r w:rsidR="00655551" w:rsidRPr="00DB708A">
        <w:rPr>
          <w:sz w:val="24"/>
          <w:szCs w:val="24"/>
        </w:rPr>
        <w:t>Set the detected node as visited.</w:t>
      </w:r>
    </w:p>
    <w:p w14:paraId="7C18C1E2" w14:textId="3D3432DB" w:rsidR="00DB708A" w:rsidRPr="00DB708A" w:rsidRDefault="00DB708A" w:rsidP="004B16C7">
      <w:pPr>
        <w:ind w:left="720" w:firstLine="720"/>
        <w:jc w:val="both"/>
        <w:rPr>
          <w:b/>
          <w:bCs/>
          <w:sz w:val="24"/>
          <w:szCs w:val="24"/>
        </w:rPr>
      </w:pPr>
      <w:r>
        <w:rPr>
          <w:sz w:val="24"/>
          <w:szCs w:val="24"/>
        </w:rPr>
        <w:t>-</w:t>
      </w:r>
      <w:r w:rsidRPr="00DB708A">
        <w:rPr>
          <w:sz w:val="24"/>
          <w:szCs w:val="24"/>
        </w:rPr>
        <w:t xml:space="preserve">For every edge between </w:t>
      </w:r>
      <w:r w:rsidR="005B62A1">
        <w:rPr>
          <w:sz w:val="24"/>
          <w:szCs w:val="24"/>
        </w:rPr>
        <w:t>point</w:t>
      </w:r>
      <w:r w:rsidRPr="00DB708A">
        <w:rPr>
          <w:sz w:val="24"/>
          <w:szCs w:val="24"/>
        </w:rPr>
        <w:t xml:space="preserve"> and the unvisited </w:t>
      </w:r>
      <w:proofErr w:type="gramStart"/>
      <w:r w:rsidR="005B62A1">
        <w:rPr>
          <w:sz w:val="24"/>
          <w:szCs w:val="24"/>
        </w:rPr>
        <w:t>point</w:t>
      </w:r>
      <w:r w:rsidRPr="00DB708A">
        <w:rPr>
          <w:sz w:val="24"/>
          <w:szCs w:val="24"/>
        </w:rPr>
        <w:t xml:space="preserve"> :</w:t>
      </w:r>
      <w:proofErr w:type="gramEnd"/>
    </w:p>
    <w:p w14:paraId="421F2CDD" w14:textId="4E8E62D5" w:rsidR="00A55F61" w:rsidRDefault="00DB708A" w:rsidP="004B16C7">
      <w:pPr>
        <w:ind w:left="2160"/>
        <w:jc w:val="both"/>
        <w:rPr>
          <w:sz w:val="24"/>
          <w:szCs w:val="24"/>
        </w:rPr>
      </w:pPr>
      <w:r w:rsidRPr="00DB708A">
        <w:rPr>
          <w:sz w:val="24"/>
          <w:szCs w:val="24"/>
        </w:rPr>
        <w:t xml:space="preserve">If </w:t>
      </w:r>
      <w:proofErr w:type="spellStart"/>
      <w:proofErr w:type="gramStart"/>
      <w:r w:rsidRPr="00DB708A">
        <w:rPr>
          <w:sz w:val="24"/>
          <w:szCs w:val="24"/>
        </w:rPr>
        <w:t>shortest</w:t>
      </w:r>
      <w:r>
        <w:rPr>
          <w:sz w:val="24"/>
          <w:szCs w:val="24"/>
        </w:rPr>
        <w:t>p</w:t>
      </w:r>
      <w:r w:rsidRPr="00DB708A">
        <w:rPr>
          <w:sz w:val="24"/>
          <w:szCs w:val="24"/>
        </w:rPr>
        <w:t>ath</w:t>
      </w:r>
      <w:proofErr w:type="spellEnd"/>
      <w:r w:rsidRPr="00DB708A">
        <w:rPr>
          <w:sz w:val="24"/>
          <w:szCs w:val="24"/>
        </w:rPr>
        <w:t>(</w:t>
      </w:r>
      <w:r>
        <w:rPr>
          <w:sz w:val="24"/>
          <w:szCs w:val="24"/>
        </w:rPr>
        <w:t xml:space="preserve"> </w:t>
      </w:r>
      <w:r w:rsidR="005A31C9">
        <w:rPr>
          <w:sz w:val="24"/>
          <w:szCs w:val="24"/>
        </w:rPr>
        <w:t>source</w:t>
      </w:r>
      <w:proofErr w:type="gramEnd"/>
      <w:r w:rsidRPr="00DB708A">
        <w:rPr>
          <w:sz w:val="24"/>
          <w:szCs w:val="24"/>
        </w:rPr>
        <w:t xml:space="preserve">, </w:t>
      </w:r>
      <w:r w:rsidR="005B62A1">
        <w:rPr>
          <w:sz w:val="24"/>
          <w:szCs w:val="24"/>
        </w:rPr>
        <w:t>point</w:t>
      </w:r>
      <w:r w:rsidRPr="00DB708A">
        <w:rPr>
          <w:sz w:val="24"/>
          <w:szCs w:val="24"/>
        </w:rPr>
        <w:t>)</w:t>
      </w:r>
      <w:r>
        <w:rPr>
          <w:sz w:val="24"/>
          <w:szCs w:val="24"/>
        </w:rPr>
        <w:t xml:space="preserve"> + </w:t>
      </w:r>
      <w:proofErr w:type="spellStart"/>
      <w:r>
        <w:rPr>
          <w:sz w:val="24"/>
          <w:szCs w:val="24"/>
        </w:rPr>
        <w:t>shortestpath</w:t>
      </w:r>
      <w:proofErr w:type="spellEnd"/>
      <w:r>
        <w:rPr>
          <w:sz w:val="24"/>
          <w:szCs w:val="24"/>
        </w:rPr>
        <w:t xml:space="preserve"> (</w:t>
      </w:r>
      <w:r w:rsidR="005B62A1">
        <w:rPr>
          <w:sz w:val="24"/>
          <w:szCs w:val="24"/>
        </w:rPr>
        <w:t>point</w:t>
      </w:r>
      <w:r>
        <w:rPr>
          <w:sz w:val="24"/>
          <w:szCs w:val="24"/>
        </w:rPr>
        <w:t>,</w:t>
      </w:r>
      <w:r w:rsidR="005A31C9">
        <w:rPr>
          <w:sz w:val="24"/>
          <w:szCs w:val="24"/>
        </w:rPr>
        <w:t xml:space="preserve"> unvisited </w:t>
      </w:r>
      <w:r w:rsidR="005B62A1">
        <w:rPr>
          <w:sz w:val="24"/>
          <w:szCs w:val="24"/>
        </w:rPr>
        <w:t>point</w:t>
      </w:r>
      <w:r>
        <w:rPr>
          <w:sz w:val="24"/>
          <w:szCs w:val="24"/>
        </w:rPr>
        <w:t>) &lt; shortest path (</w:t>
      </w:r>
      <w:r w:rsidR="005A31C9">
        <w:rPr>
          <w:sz w:val="24"/>
          <w:szCs w:val="24"/>
        </w:rPr>
        <w:t>source</w:t>
      </w:r>
      <w:r>
        <w:rPr>
          <w:sz w:val="24"/>
          <w:szCs w:val="24"/>
        </w:rPr>
        <w:t>,</w:t>
      </w:r>
      <w:r w:rsidR="005A31C9">
        <w:rPr>
          <w:sz w:val="24"/>
          <w:szCs w:val="24"/>
        </w:rPr>
        <w:t xml:space="preserve"> unvisited </w:t>
      </w:r>
      <w:r w:rsidR="005B62A1">
        <w:rPr>
          <w:sz w:val="24"/>
          <w:szCs w:val="24"/>
        </w:rPr>
        <w:t>point</w:t>
      </w:r>
      <w:r>
        <w:rPr>
          <w:sz w:val="24"/>
          <w:szCs w:val="24"/>
        </w:rPr>
        <w:t xml:space="preserve">) </w:t>
      </w:r>
    </w:p>
    <w:p w14:paraId="58C3F154" w14:textId="4B8312FC" w:rsidR="00BB1130" w:rsidRPr="00A55F61" w:rsidRDefault="00DB708A" w:rsidP="004B16C7">
      <w:pPr>
        <w:ind w:left="2160"/>
        <w:jc w:val="both"/>
        <w:rPr>
          <w:sz w:val="24"/>
          <w:szCs w:val="24"/>
        </w:rPr>
      </w:pPr>
      <w:r>
        <w:rPr>
          <w:sz w:val="24"/>
          <w:szCs w:val="24"/>
        </w:rPr>
        <w:t xml:space="preserve">Then change the shortest path between s and m to </w:t>
      </w:r>
      <w:proofErr w:type="spellStart"/>
      <w:proofErr w:type="gramStart"/>
      <w:r w:rsidRPr="00DB708A">
        <w:rPr>
          <w:sz w:val="22"/>
          <w:szCs w:val="22"/>
        </w:rPr>
        <w:t>shortestpath</w:t>
      </w:r>
      <w:proofErr w:type="spellEnd"/>
      <w:r w:rsidRPr="00DB708A">
        <w:rPr>
          <w:sz w:val="22"/>
          <w:szCs w:val="22"/>
        </w:rPr>
        <w:t>(</w:t>
      </w:r>
      <w:r w:rsidR="005A31C9">
        <w:rPr>
          <w:sz w:val="22"/>
          <w:szCs w:val="22"/>
        </w:rPr>
        <w:t xml:space="preserve"> source</w:t>
      </w:r>
      <w:proofErr w:type="gramEnd"/>
      <w:r w:rsidRPr="00DB708A">
        <w:rPr>
          <w:sz w:val="22"/>
          <w:szCs w:val="22"/>
        </w:rPr>
        <w:t xml:space="preserve">, </w:t>
      </w:r>
      <w:r w:rsidR="005B62A1">
        <w:rPr>
          <w:sz w:val="22"/>
          <w:szCs w:val="22"/>
        </w:rPr>
        <w:t>point</w:t>
      </w:r>
      <w:r w:rsidRPr="00DB708A">
        <w:rPr>
          <w:sz w:val="22"/>
          <w:szCs w:val="22"/>
        </w:rPr>
        <w:t xml:space="preserve">) + </w:t>
      </w:r>
      <w:proofErr w:type="spellStart"/>
      <w:r w:rsidRPr="00DB708A">
        <w:rPr>
          <w:sz w:val="22"/>
          <w:szCs w:val="22"/>
        </w:rPr>
        <w:t>shortestpath</w:t>
      </w:r>
      <w:proofErr w:type="spellEnd"/>
      <w:r w:rsidRPr="00DB708A">
        <w:rPr>
          <w:sz w:val="22"/>
          <w:szCs w:val="22"/>
        </w:rPr>
        <w:t xml:space="preserve"> (</w:t>
      </w:r>
      <w:r w:rsidR="005B62A1">
        <w:rPr>
          <w:sz w:val="22"/>
          <w:szCs w:val="22"/>
        </w:rPr>
        <w:t>point</w:t>
      </w:r>
      <w:r w:rsidRPr="00DB708A">
        <w:rPr>
          <w:sz w:val="22"/>
          <w:szCs w:val="22"/>
        </w:rPr>
        <w:t>,</w:t>
      </w:r>
      <w:r w:rsidR="005A31C9">
        <w:rPr>
          <w:sz w:val="22"/>
          <w:szCs w:val="22"/>
        </w:rPr>
        <w:t xml:space="preserve"> unvisited </w:t>
      </w:r>
      <w:r w:rsidR="005B62A1">
        <w:rPr>
          <w:sz w:val="22"/>
          <w:szCs w:val="22"/>
        </w:rPr>
        <w:t>point</w:t>
      </w:r>
      <w:r w:rsidRPr="00DB708A">
        <w:rPr>
          <w:sz w:val="22"/>
          <w:szCs w:val="22"/>
        </w:rPr>
        <w:t>)</w:t>
      </w:r>
      <w:r w:rsidR="00F201A8" w:rsidRPr="00D74B47">
        <w:rPr>
          <w:b/>
          <w:bCs/>
          <w:sz w:val="24"/>
          <w:szCs w:val="24"/>
        </w:rPr>
        <w:br/>
      </w:r>
    </w:p>
    <w:p w14:paraId="5040D674" w14:textId="755A79BF" w:rsidR="00F51608" w:rsidRPr="00683F7C" w:rsidRDefault="00683F7C" w:rsidP="004B16C7">
      <w:pPr>
        <w:jc w:val="both"/>
        <w:rPr>
          <w:sz w:val="22"/>
          <w:szCs w:val="22"/>
        </w:rPr>
      </w:pPr>
      <w:r>
        <w:rPr>
          <w:sz w:val="22"/>
          <w:szCs w:val="22"/>
        </w:rPr>
        <w:t xml:space="preserve">If some are below threshold or </w:t>
      </w:r>
      <w:r>
        <w:t>If all above threshold:</w:t>
      </w:r>
    </w:p>
    <w:p w14:paraId="5210EE87" w14:textId="5384A313" w:rsidR="00683F7C" w:rsidRPr="003A7DC5" w:rsidRDefault="00683F7C" w:rsidP="004B16C7">
      <w:pPr>
        <w:pStyle w:val="ListParagraph"/>
        <w:numPr>
          <w:ilvl w:val="0"/>
          <w:numId w:val="36"/>
        </w:numPr>
        <w:jc w:val="both"/>
      </w:pPr>
      <w:r>
        <w:softHyphen/>
      </w:r>
      <w:r>
        <w:softHyphen/>
      </w:r>
      <w:r>
        <w:softHyphen/>
      </w:r>
      <w:r>
        <w:softHyphen/>
      </w:r>
      <w:r>
        <w:softHyphen/>
      </w:r>
      <w:r>
        <w:softHyphen/>
      </w:r>
      <w:r w:rsidR="003A7DC5">
        <w:rPr>
          <w:sz w:val="24"/>
          <w:szCs w:val="24"/>
        </w:rPr>
        <w:t xml:space="preserve">Input the source </w:t>
      </w:r>
      <w:r w:rsidR="005B62A1">
        <w:rPr>
          <w:sz w:val="24"/>
          <w:szCs w:val="24"/>
        </w:rPr>
        <w:t>point</w:t>
      </w:r>
    </w:p>
    <w:p w14:paraId="3A67A72E" w14:textId="621C8A90" w:rsidR="003A7DC5" w:rsidRPr="003A7DC5" w:rsidRDefault="003A7DC5" w:rsidP="004B16C7">
      <w:pPr>
        <w:pStyle w:val="ListParagraph"/>
        <w:numPr>
          <w:ilvl w:val="0"/>
          <w:numId w:val="36"/>
        </w:numPr>
        <w:jc w:val="both"/>
      </w:pPr>
      <w:r>
        <w:rPr>
          <w:sz w:val="24"/>
          <w:szCs w:val="24"/>
        </w:rPr>
        <w:t xml:space="preserve">Input end point </w:t>
      </w:r>
      <w:proofErr w:type="spellStart"/>
      <w:r w:rsidR="005B62A1">
        <w:rPr>
          <w:sz w:val="24"/>
          <w:szCs w:val="24"/>
        </w:rPr>
        <w:t>point</w:t>
      </w:r>
      <w:proofErr w:type="spellEnd"/>
    </w:p>
    <w:p w14:paraId="3FD496A4" w14:textId="2A603E33" w:rsidR="003A7DC5" w:rsidRPr="00683F7C" w:rsidRDefault="003A7DC5" w:rsidP="004B16C7">
      <w:pPr>
        <w:pStyle w:val="ListParagraph"/>
        <w:numPr>
          <w:ilvl w:val="0"/>
          <w:numId w:val="36"/>
        </w:numPr>
        <w:jc w:val="both"/>
      </w:pPr>
      <w:r>
        <w:rPr>
          <w:sz w:val="24"/>
          <w:szCs w:val="24"/>
        </w:rPr>
        <w:t>Input number of vehicles</w:t>
      </w:r>
    </w:p>
    <w:p w14:paraId="3E595665" w14:textId="3A6A74BB" w:rsidR="00BB1130" w:rsidRPr="003A7DC5" w:rsidRDefault="003A7DC5" w:rsidP="004B16C7">
      <w:pPr>
        <w:pStyle w:val="ListParagraph"/>
        <w:numPr>
          <w:ilvl w:val="0"/>
          <w:numId w:val="36"/>
        </w:numPr>
        <w:jc w:val="both"/>
      </w:pPr>
      <w:r>
        <w:rPr>
          <w:sz w:val="24"/>
          <w:szCs w:val="24"/>
        </w:rPr>
        <w:t>Create variable threshold</w:t>
      </w:r>
      <w:r w:rsidR="00B223E7">
        <w:rPr>
          <w:sz w:val="24"/>
          <w:szCs w:val="24"/>
        </w:rPr>
        <w:t xml:space="preserve"> for each street(</w:t>
      </w:r>
      <w:r w:rsidR="005B62A1">
        <w:rPr>
          <w:sz w:val="24"/>
          <w:szCs w:val="24"/>
        </w:rPr>
        <w:t>verge</w:t>
      </w:r>
      <w:r w:rsidR="00B223E7">
        <w:rPr>
          <w:sz w:val="24"/>
          <w:szCs w:val="24"/>
        </w:rPr>
        <w:t>)</w:t>
      </w:r>
    </w:p>
    <w:p w14:paraId="427C7EDB" w14:textId="40AAFB50" w:rsidR="003A7DC5" w:rsidRPr="003A7DC5" w:rsidRDefault="003A7DC5" w:rsidP="004B16C7">
      <w:pPr>
        <w:pStyle w:val="ListParagraph"/>
        <w:numPr>
          <w:ilvl w:val="0"/>
          <w:numId w:val="36"/>
        </w:numPr>
        <w:jc w:val="both"/>
      </w:pPr>
      <w:r>
        <w:rPr>
          <w:sz w:val="24"/>
          <w:szCs w:val="24"/>
        </w:rPr>
        <w:t xml:space="preserve">Create variable </w:t>
      </w:r>
      <w:r w:rsidR="00B223E7">
        <w:rPr>
          <w:sz w:val="24"/>
          <w:szCs w:val="24"/>
        </w:rPr>
        <w:t xml:space="preserve">assumed </w:t>
      </w:r>
      <w:r>
        <w:rPr>
          <w:sz w:val="24"/>
          <w:szCs w:val="24"/>
        </w:rPr>
        <w:t>percentage</w:t>
      </w:r>
      <w:r w:rsidR="00B223E7">
        <w:rPr>
          <w:sz w:val="24"/>
          <w:szCs w:val="24"/>
        </w:rPr>
        <w:t xml:space="preserve"> for each street(</w:t>
      </w:r>
      <w:r w:rsidR="005B62A1">
        <w:rPr>
          <w:sz w:val="24"/>
          <w:szCs w:val="24"/>
        </w:rPr>
        <w:t>verge</w:t>
      </w:r>
      <w:r w:rsidR="00B223E7">
        <w:rPr>
          <w:sz w:val="24"/>
          <w:szCs w:val="24"/>
        </w:rPr>
        <w:t xml:space="preserve">) </w:t>
      </w:r>
    </w:p>
    <w:p w14:paraId="30612B40" w14:textId="36B867BD" w:rsidR="00B223E7" w:rsidRDefault="00B223E7" w:rsidP="004B16C7">
      <w:pPr>
        <w:pStyle w:val="ListParagraph"/>
        <w:numPr>
          <w:ilvl w:val="0"/>
          <w:numId w:val="36"/>
        </w:numPr>
        <w:jc w:val="both"/>
        <w:rPr>
          <w:sz w:val="24"/>
          <w:szCs w:val="24"/>
        </w:rPr>
      </w:pPr>
      <w:r>
        <w:rPr>
          <w:sz w:val="24"/>
          <w:szCs w:val="24"/>
        </w:rPr>
        <w:t xml:space="preserve">Calculate traffic ratio which is a variable that </w:t>
      </w:r>
      <w:r w:rsidR="00EC7FCC">
        <w:rPr>
          <w:sz w:val="24"/>
          <w:szCs w:val="24"/>
        </w:rPr>
        <w:t>stores a number that the less the better and the less traffic we have for every single street</w:t>
      </w:r>
      <w:r>
        <w:rPr>
          <w:sz w:val="24"/>
          <w:szCs w:val="24"/>
        </w:rPr>
        <w:t>:</w:t>
      </w:r>
    </w:p>
    <w:p w14:paraId="7B5E9921" w14:textId="64DFD13F" w:rsidR="00B223E7" w:rsidRDefault="00B223E7" w:rsidP="004B16C7">
      <w:pPr>
        <w:ind w:left="2160"/>
        <w:jc w:val="both"/>
        <w:rPr>
          <w:sz w:val="24"/>
          <w:szCs w:val="24"/>
        </w:rPr>
      </w:pPr>
      <w:bookmarkStart w:id="22" w:name="_Hlk31003767"/>
      <w:r>
        <w:rPr>
          <w:sz w:val="24"/>
          <w:szCs w:val="24"/>
        </w:rPr>
        <w:t xml:space="preserve">Number of cars = number of </w:t>
      </w:r>
      <w:proofErr w:type="gramStart"/>
      <w:r>
        <w:rPr>
          <w:sz w:val="24"/>
          <w:szCs w:val="24"/>
        </w:rPr>
        <w:t>vehicles/ percentage</w:t>
      </w:r>
      <w:proofErr w:type="gramEnd"/>
    </w:p>
    <w:p w14:paraId="48C62E7C" w14:textId="7F33A8FF" w:rsidR="00B223E7" w:rsidRDefault="00B223E7" w:rsidP="004B16C7">
      <w:pPr>
        <w:ind w:left="2160"/>
        <w:jc w:val="both"/>
        <w:rPr>
          <w:sz w:val="24"/>
          <w:szCs w:val="24"/>
        </w:rPr>
      </w:pPr>
      <w:r>
        <w:rPr>
          <w:sz w:val="24"/>
          <w:szCs w:val="24"/>
        </w:rPr>
        <w:t>Then: Number of cars/ Threshold</w:t>
      </w:r>
    </w:p>
    <w:p w14:paraId="7BE74A13" w14:textId="707251CB" w:rsidR="00B223E7" w:rsidRDefault="00B223E7" w:rsidP="004B16C7">
      <w:pPr>
        <w:ind w:left="2160"/>
        <w:jc w:val="both"/>
        <w:rPr>
          <w:sz w:val="24"/>
          <w:szCs w:val="24"/>
        </w:rPr>
      </w:pPr>
      <w:r>
        <w:rPr>
          <w:sz w:val="24"/>
          <w:szCs w:val="24"/>
        </w:rPr>
        <w:t>Traffic ratio = Number of cars / Threshold</w:t>
      </w:r>
      <w:bookmarkEnd w:id="22"/>
    </w:p>
    <w:p w14:paraId="120C2ACD" w14:textId="5531F65F" w:rsidR="00A62CFA" w:rsidRPr="00A62CFA" w:rsidRDefault="00B223E7" w:rsidP="004B16C7">
      <w:pPr>
        <w:pStyle w:val="ListParagraph"/>
        <w:numPr>
          <w:ilvl w:val="0"/>
          <w:numId w:val="37"/>
        </w:numPr>
        <w:jc w:val="both"/>
        <w:rPr>
          <w:sz w:val="24"/>
          <w:szCs w:val="24"/>
        </w:rPr>
      </w:pPr>
      <w:r w:rsidRPr="00A62CFA">
        <w:rPr>
          <w:sz w:val="24"/>
          <w:szCs w:val="24"/>
        </w:rPr>
        <w:t>Calculate Total traffic ratio</w:t>
      </w:r>
    </w:p>
    <w:p w14:paraId="5FD40648" w14:textId="3B3F9574" w:rsidR="00EC7FCC" w:rsidRDefault="00B223E7" w:rsidP="004B16C7">
      <w:pPr>
        <w:pStyle w:val="ListParagraph"/>
        <w:ind w:left="2160"/>
        <w:jc w:val="both"/>
        <w:rPr>
          <w:sz w:val="24"/>
          <w:szCs w:val="24"/>
        </w:rPr>
      </w:pPr>
      <w:r>
        <w:rPr>
          <w:sz w:val="24"/>
          <w:szCs w:val="24"/>
        </w:rPr>
        <w:t>For</w:t>
      </w:r>
      <w:r w:rsidR="00EC7FCC">
        <w:rPr>
          <w:sz w:val="24"/>
          <w:szCs w:val="24"/>
        </w:rPr>
        <w:t xml:space="preserve"> every</w:t>
      </w:r>
      <w:r>
        <w:rPr>
          <w:sz w:val="24"/>
          <w:szCs w:val="24"/>
        </w:rPr>
        <w:t xml:space="preserve"> </w:t>
      </w:r>
      <w:r w:rsidR="00EC7FCC">
        <w:rPr>
          <w:sz w:val="24"/>
          <w:szCs w:val="24"/>
        </w:rPr>
        <w:t xml:space="preserve">edge between the source </w:t>
      </w:r>
      <w:r w:rsidR="004B16C7">
        <w:rPr>
          <w:sz w:val="24"/>
          <w:szCs w:val="24"/>
        </w:rPr>
        <w:t>point</w:t>
      </w:r>
      <w:r w:rsidR="00EC7FCC">
        <w:rPr>
          <w:sz w:val="24"/>
          <w:szCs w:val="24"/>
        </w:rPr>
        <w:t xml:space="preserve"> and the end </w:t>
      </w:r>
      <w:r w:rsidR="004B16C7">
        <w:rPr>
          <w:sz w:val="24"/>
          <w:szCs w:val="24"/>
        </w:rPr>
        <w:t>point</w:t>
      </w:r>
    </w:p>
    <w:p w14:paraId="48F9A6C1" w14:textId="32522152" w:rsidR="00B223E7" w:rsidRDefault="00EC7FCC" w:rsidP="004B16C7">
      <w:pPr>
        <w:pStyle w:val="ListParagraph"/>
        <w:ind w:left="2160"/>
        <w:jc w:val="both"/>
        <w:rPr>
          <w:sz w:val="24"/>
          <w:szCs w:val="24"/>
        </w:rPr>
      </w:pPr>
      <w:r>
        <w:rPr>
          <w:sz w:val="24"/>
          <w:szCs w:val="24"/>
        </w:rPr>
        <w:t>Total traffic ratio</w:t>
      </w:r>
      <w:r w:rsidR="00A62CFA">
        <w:rPr>
          <w:sz w:val="24"/>
          <w:szCs w:val="24"/>
        </w:rPr>
        <w:t xml:space="preserve"> route 1 =</w:t>
      </w:r>
      <w:r>
        <w:rPr>
          <w:sz w:val="24"/>
          <w:szCs w:val="24"/>
        </w:rPr>
        <w:t xml:space="preserve"> Add traffic ratio of source </w:t>
      </w:r>
      <w:r w:rsidR="004B16C7">
        <w:rPr>
          <w:sz w:val="24"/>
          <w:szCs w:val="24"/>
        </w:rPr>
        <w:t>point</w:t>
      </w:r>
      <w:r>
        <w:rPr>
          <w:sz w:val="24"/>
          <w:szCs w:val="24"/>
        </w:rPr>
        <w:t xml:space="preserve"> + the traffic ratio next </w:t>
      </w:r>
      <w:r w:rsidR="004B16C7">
        <w:rPr>
          <w:sz w:val="24"/>
          <w:szCs w:val="24"/>
        </w:rPr>
        <w:t>point</w:t>
      </w:r>
      <w:r>
        <w:rPr>
          <w:sz w:val="24"/>
          <w:szCs w:val="24"/>
        </w:rPr>
        <w:t xml:space="preserve"> + </w:t>
      </w:r>
      <w:proofErr w:type="gramStart"/>
      <w:r>
        <w:rPr>
          <w:sz w:val="24"/>
          <w:szCs w:val="24"/>
        </w:rPr>
        <w:t>…..</w:t>
      </w:r>
      <w:proofErr w:type="gramEnd"/>
      <w:r>
        <w:rPr>
          <w:sz w:val="24"/>
          <w:szCs w:val="24"/>
        </w:rPr>
        <w:t xml:space="preserve"> +traffic ratio for end </w:t>
      </w:r>
      <w:r w:rsidR="004B16C7">
        <w:rPr>
          <w:sz w:val="24"/>
          <w:szCs w:val="24"/>
        </w:rPr>
        <w:t>point</w:t>
      </w:r>
      <w:r>
        <w:rPr>
          <w:sz w:val="24"/>
          <w:szCs w:val="24"/>
        </w:rPr>
        <w:t>.</w:t>
      </w:r>
    </w:p>
    <w:p w14:paraId="32143441" w14:textId="04BB6724" w:rsidR="00EC7FCC" w:rsidRDefault="00EC7FCC" w:rsidP="004B16C7">
      <w:pPr>
        <w:pStyle w:val="ListParagraph"/>
        <w:numPr>
          <w:ilvl w:val="0"/>
          <w:numId w:val="38"/>
        </w:numPr>
        <w:jc w:val="both"/>
        <w:rPr>
          <w:sz w:val="24"/>
          <w:szCs w:val="24"/>
        </w:rPr>
      </w:pPr>
      <w:r>
        <w:rPr>
          <w:sz w:val="24"/>
          <w:szCs w:val="24"/>
        </w:rPr>
        <w:lastRenderedPageBreak/>
        <w:t>Different route between the source and the end</w:t>
      </w:r>
      <w:r w:rsidR="004B16C7">
        <w:rPr>
          <w:sz w:val="24"/>
          <w:szCs w:val="24"/>
        </w:rPr>
        <w:t xml:space="preserve"> point</w:t>
      </w:r>
    </w:p>
    <w:p w14:paraId="3C136F8F" w14:textId="5B10CF29" w:rsidR="00EC7FCC" w:rsidRDefault="00EC7FCC" w:rsidP="004B16C7">
      <w:pPr>
        <w:pStyle w:val="ListParagraph"/>
        <w:ind w:left="2520"/>
        <w:jc w:val="both"/>
        <w:rPr>
          <w:sz w:val="24"/>
          <w:szCs w:val="24"/>
        </w:rPr>
      </w:pPr>
      <w:r w:rsidRPr="00EC7FCC">
        <w:rPr>
          <w:sz w:val="24"/>
          <w:szCs w:val="24"/>
        </w:rPr>
        <w:t>Total traffic ratio</w:t>
      </w:r>
      <w:r w:rsidR="00A62CFA">
        <w:rPr>
          <w:sz w:val="24"/>
          <w:szCs w:val="24"/>
        </w:rPr>
        <w:t xml:space="preserve"> path 2 =</w:t>
      </w:r>
      <w:r w:rsidRPr="00EC7FCC">
        <w:rPr>
          <w:sz w:val="24"/>
          <w:szCs w:val="24"/>
        </w:rPr>
        <w:t xml:space="preserve"> Add traffic ratio of source </w:t>
      </w:r>
      <w:r w:rsidR="004B16C7">
        <w:rPr>
          <w:sz w:val="24"/>
          <w:szCs w:val="24"/>
        </w:rPr>
        <w:t>point</w:t>
      </w:r>
      <w:r w:rsidRPr="00EC7FCC">
        <w:rPr>
          <w:sz w:val="24"/>
          <w:szCs w:val="24"/>
        </w:rPr>
        <w:t xml:space="preserve"> + the traffic ratio next </w:t>
      </w:r>
      <w:r w:rsidR="004B16C7">
        <w:rPr>
          <w:sz w:val="24"/>
          <w:szCs w:val="24"/>
        </w:rPr>
        <w:t>point</w:t>
      </w:r>
      <w:r w:rsidRPr="00EC7FCC">
        <w:rPr>
          <w:sz w:val="24"/>
          <w:szCs w:val="24"/>
        </w:rPr>
        <w:t xml:space="preserve"> + </w:t>
      </w:r>
      <w:proofErr w:type="gramStart"/>
      <w:r w:rsidRPr="00EC7FCC">
        <w:rPr>
          <w:sz w:val="24"/>
          <w:szCs w:val="24"/>
        </w:rPr>
        <w:t>…..</w:t>
      </w:r>
      <w:proofErr w:type="gramEnd"/>
      <w:r w:rsidRPr="00EC7FCC">
        <w:rPr>
          <w:sz w:val="24"/>
          <w:szCs w:val="24"/>
        </w:rPr>
        <w:t xml:space="preserve"> +traffic ratio for end </w:t>
      </w:r>
      <w:r w:rsidR="004B16C7">
        <w:rPr>
          <w:sz w:val="24"/>
          <w:szCs w:val="24"/>
        </w:rPr>
        <w:t>point</w:t>
      </w:r>
      <w:r w:rsidRPr="00EC7FCC">
        <w:rPr>
          <w:sz w:val="24"/>
          <w:szCs w:val="24"/>
        </w:rPr>
        <w:t>.</w:t>
      </w:r>
    </w:p>
    <w:p w14:paraId="4BFBC55A" w14:textId="33BC277E" w:rsidR="00A62CFA" w:rsidRDefault="00A62CFA" w:rsidP="004B16C7">
      <w:pPr>
        <w:jc w:val="both"/>
        <w:rPr>
          <w:sz w:val="24"/>
          <w:szCs w:val="24"/>
        </w:rPr>
      </w:pPr>
      <w:r>
        <w:rPr>
          <w:sz w:val="24"/>
          <w:szCs w:val="24"/>
        </w:rPr>
        <w:tab/>
      </w:r>
      <w:r>
        <w:rPr>
          <w:sz w:val="24"/>
          <w:szCs w:val="24"/>
        </w:rPr>
        <w:tab/>
      </w:r>
      <w:r>
        <w:rPr>
          <w:sz w:val="24"/>
          <w:szCs w:val="24"/>
        </w:rPr>
        <w:tab/>
        <w:t>If Total traffic ratio path2 &lt; Total traffic ratio path1</w:t>
      </w:r>
    </w:p>
    <w:p w14:paraId="5443CD36" w14:textId="7DD4597A" w:rsidR="00A62CFA" w:rsidRDefault="00A62CFA" w:rsidP="004B16C7">
      <w:pPr>
        <w:jc w:val="both"/>
        <w:rPr>
          <w:sz w:val="24"/>
          <w:szCs w:val="24"/>
        </w:rPr>
      </w:pPr>
      <w:r>
        <w:rPr>
          <w:sz w:val="24"/>
          <w:szCs w:val="24"/>
        </w:rPr>
        <w:tab/>
      </w:r>
      <w:r>
        <w:rPr>
          <w:sz w:val="24"/>
          <w:szCs w:val="24"/>
        </w:rPr>
        <w:tab/>
      </w:r>
      <w:r>
        <w:rPr>
          <w:sz w:val="24"/>
          <w:szCs w:val="24"/>
        </w:rPr>
        <w:tab/>
        <w:t>Then print Total traffic ratio path2</w:t>
      </w:r>
    </w:p>
    <w:p w14:paraId="56798BEA" w14:textId="6957117C" w:rsidR="00A62CFA" w:rsidRDefault="00A62CFA" w:rsidP="004B16C7">
      <w:pPr>
        <w:jc w:val="both"/>
        <w:rPr>
          <w:sz w:val="24"/>
          <w:szCs w:val="24"/>
        </w:rPr>
      </w:pPr>
      <w:r>
        <w:rPr>
          <w:sz w:val="24"/>
          <w:szCs w:val="24"/>
        </w:rPr>
        <w:tab/>
      </w:r>
      <w:r>
        <w:rPr>
          <w:sz w:val="24"/>
          <w:szCs w:val="24"/>
        </w:rPr>
        <w:tab/>
      </w:r>
      <w:r>
        <w:rPr>
          <w:sz w:val="24"/>
          <w:szCs w:val="24"/>
        </w:rPr>
        <w:tab/>
        <w:t>Else:</w:t>
      </w:r>
    </w:p>
    <w:p w14:paraId="4C46C3BF" w14:textId="368EDEB7" w:rsidR="00A62CFA" w:rsidRDefault="00A62CFA" w:rsidP="004B16C7">
      <w:pPr>
        <w:jc w:val="both"/>
        <w:rPr>
          <w:sz w:val="24"/>
          <w:szCs w:val="24"/>
        </w:rPr>
      </w:pPr>
      <w:r>
        <w:rPr>
          <w:sz w:val="24"/>
          <w:szCs w:val="24"/>
        </w:rPr>
        <w:tab/>
      </w:r>
      <w:r>
        <w:rPr>
          <w:sz w:val="24"/>
          <w:szCs w:val="24"/>
        </w:rPr>
        <w:tab/>
      </w:r>
      <w:r>
        <w:rPr>
          <w:sz w:val="24"/>
          <w:szCs w:val="24"/>
        </w:rPr>
        <w:tab/>
        <w:t xml:space="preserve">Print total traffic ratio path1 </w:t>
      </w:r>
    </w:p>
    <w:p w14:paraId="2202EAE6" w14:textId="10C91E0C" w:rsidR="00A62CFA" w:rsidRPr="00A62CFA" w:rsidRDefault="00A62CFA" w:rsidP="004B16C7">
      <w:pPr>
        <w:pStyle w:val="ListParagraph"/>
        <w:numPr>
          <w:ilvl w:val="0"/>
          <w:numId w:val="37"/>
        </w:numPr>
        <w:jc w:val="both"/>
        <w:rPr>
          <w:sz w:val="24"/>
          <w:szCs w:val="24"/>
        </w:rPr>
      </w:pPr>
      <w:r>
        <w:rPr>
          <w:sz w:val="24"/>
          <w:szCs w:val="24"/>
        </w:rPr>
        <w:t>Print distance of path 2</w:t>
      </w:r>
    </w:p>
    <w:p w14:paraId="78C56AFB" w14:textId="613C096E" w:rsidR="00A62CFA" w:rsidRDefault="00A62CFA" w:rsidP="004B16C7">
      <w:pPr>
        <w:pStyle w:val="ListParagraph"/>
        <w:numPr>
          <w:ilvl w:val="0"/>
          <w:numId w:val="37"/>
        </w:numPr>
        <w:jc w:val="both"/>
        <w:rPr>
          <w:sz w:val="24"/>
          <w:szCs w:val="24"/>
        </w:rPr>
      </w:pPr>
      <w:r>
        <w:rPr>
          <w:sz w:val="24"/>
          <w:szCs w:val="24"/>
        </w:rPr>
        <w:t>End program</w:t>
      </w:r>
    </w:p>
    <w:p w14:paraId="4979DC63" w14:textId="77777777" w:rsidR="00A62CFA" w:rsidRPr="00A62CFA" w:rsidRDefault="00A62CFA" w:rsidP="00D74B47">
      <w:pPr>
        <w:jc w:val="both"/>
        <w:rPr>
          <w:sz w:val="24"/>
          <w:szCs w:val="24"/>
        </w:rPr>
      </w:pPr>
    </w:p>
    <w:p w14:paraId="25850AC0" w14:textId="77777777" w:rsidR="00EC7FCC" w:rsidRPr="00EC7FCC" w:rsidRDefault="00EC7FCC" w:rsidP="00D74B47">
      <w:pPr>
        <w:jc w:val="both"/>
        <w:rPr>
          <w:sz w:val="24"/>
          <w:szCs w:val="24"/>
        </w:rPr>
      </w:pPr>
    </w:p>
    <w:p w14:paraId="777C4DF1" w14:textId="77777777" w:rsidR="00B223E7" w:rsidRPr="00B223E7" w:rsidRDefault="00B223E7" w:rsidP="00B223E7">
      <w:pPr>
        <w:pStyle w:val="ListParagraph"/>
        <w:ind w:left="2880"/>
        <w:rPr>
          <w:sz w:val="24"/>
          <w:szCs w:val="24"/>
        </w:rPr>
      </w:pPr>
    </w:p>
    <w:p w14:paraId="353F9148" w14:textId="7D567BB1" w:rsidR="003A7DC5" w:rsidRDefault="003A7DC5" w:rsidP="003A7DC5">
      <w:pPr>
        <w:pStyle w:val="ListParagraph"/>
      </w:pPr>
    </w:p>
    <w:p w14:paraId="79D427B7" w14:textId="5B047F68" w:rsidR="00CA34ED" w:rsidRDefault="00CA34ED" w:rsidP="003A7DC5">
      <w:pPr>
        <w:pStyle w:val="ListParagraph"/>
      </w:pPr>
    </w:p>
    <w:p w14:paraId="56989039" w14:textId="61582C31" w:rsidR="00CA34ED" w:rsidRDefault="00CA34ED" w:rsidP="003A7DC5">
      <w:pPr>
        <w:pStyle w:val="ListParagraph"/>
      </w:pPr>
    </w:p>
    <w:p w14:paraId="0EA4459F" w14:textId="4F0F94DD" w:rsidR="0006488F" w:rsidRDefault="0006488F" w:rsidP="003A7DC5">
      <w:pPr>
        <w:pStyle w:val="ListParagraph"/>
      </w:pPr>
    </w:p>
    <w:p w14:paraId="23CED3A7" w14:textId="509A80B0" w:rsidR="0006488F" w:rsidRDefault="0006488F" w:rsidP="003A7DC5">
      <w:pPr>
        <w:pStyle w:val="ListParagraph"/>
      </w:pPr>
    </w:p>
    <w:p w14:paraId="5247C3AB" w14:textId="262A47E5" w:rsidR="0006488F" w:rsidRDefault="0006488F" w:rsidP="003A7DC5">
      <w:pPr>
        <w:pStyle w:val="ListParagraph"/>
      </w:pPr>
    </w:p>
    <w:p w14:paraId="3F14EEB0" w14:textId="2115AF41" w:rsidR="0006488F" w:rsidRDefault="0006488F" w:rsidP="003A7DC5">
      <w:pPr>
        <w:pStyle w:val="ListParagraph"/>
      </w:pPr>
    </w:p>
    <w:p w14:paraId="57F117DE" w14:textId="572D95E2" w:rsidR="0006488F" w:rsidRDefault="0006488F" w:rsidP="003A7DC5">
      <w:pPr>
        <w:pStyle w:val="ListParagraph"/>
      </w:pPr>
    </w:p>
    <w:p w14:paraId="0ADBF112" w14:textId="32BBFD95" w:rsidR="0006488F" w:rsidRDefault="0006488F" w:rsidP="003A7DC5">
      <w:pPr>
        <w:pStyle w:val="ListParagraph"/>
      </w:pPr>
    </w:p>
    <w:p w14:paraId="70FBFFE3" w14:textId="0E94A19A" w:rsidR="0006488F" w:rsidRDefault="0006488F" w:rsidP="003A7DC5">
      <w:pPr>
        <w:pStyle w:val="ListParagraph"/>
      </w:pPr>
    </w:p>
    <w:p w14:paraId="7708476A" w14:textId="13A8AFBC" w:rsidR="0006488F" w:rsidRDefault="0006488F" w:rsidP="003A7DC5">
      <w:pPr>
        <w:pStyle w:val="ListParagraph"/>
      </w:pPr>
    </w:p>
    <w:p w14:paraId="496A8D72" w14:textId="17C13990" w:rsidR="0006488F" w:rsidRDefault="0006488F" w:rsidP="003A7DC5">
      <w:pPr>
        <w:pStyle w:val="ListParagraph"/>
      </w:pPr>
    </w:p>
    <w:p w14:paraId="6ACA1969" w14:textId="663DB1A6" w:rsidR="0006488F" w:rsidRDefault="0006488F" w:rsidP="003A7DC5">
      <w:pPr>
        <w:pStyle w:val="ListParagraph"/>
      </w:pPr>
    </w:p>
    <w:p w14:paraId="67D52BB5" w14:textId="77FAA900" w:rsidR="0006488F" w:rsidRDefault="0006488F" w:rsidP="003A7DC5">
      <w:pPr>
        <w:pStyle w:val="ListParagraph"/>
      </w:pPr>
    </w:p>
    <w:p w14:paraId="66325491" w14:textId="33E32A59" w:rsidR="0006488F" w:rsidRDefault="0006488F" w:rsidP="003A7DC5">
      <w:pPr>
        <w:pStyle w:val="ListParagraph"/>
      </w:pPr>
    </w:p>
    <w:p w14:paraId="2CDC72D9" w14:textId="6D298ADA" w:rsidR="0006488F" w:rsidRDefault="0006488F" w:rsidP="0006488F">
      <w:pPr>
        <w:pStyle w:val="Heading1"/>
      </w:pPr>
      <w:bookmarkStart w:id="23" w:name="_Toc31007540"/>
      <w:r>
        <w:t>Classes</w:t>
      </w:r>
      <w:bookmarkEnd w:id="23"/>
    </w:p>
    <w:p w14:paraId="3A826670" w14:textId="37A0A849" w:rsidR="0006488F" w:rsidRDefault="0006488F" w:rsidP="00435D8F">
      <w:pPr>
        <w:pStyle w:val="ListParagraph"/>
        <w:jc w:val="both"/>
      </w:pPr>
    </w:p>
    <w:p w14:paraId="370CF8B4" w14:textId="77777777" w:rsidR="0006488F" w:rsidRDefault="0006488F" w:rsidP="00435D8F">
      <w:pPr>
        <w:jc w:val="both"/>
      </w:pPr>
      <w:r>
        <w:t>Classes: it defines the properties of the object or more that are associated with it. It can also be used in order to define a multiple object in a program.</w:t>
      </w:r>
    </w:p>
    <w:p w14:paraId="225C03F1" w14:textId="27E9A9D6" w:rsidR="0006488F" w:rsidRDefault="0006488F" w:rsidP="00435D8F">
      <w:pPr>
        <w:jc w:val="both"/>
      </w:pPr>
      <w:r>
        <w:t>Some programming languages that uses OOP: Python, Java, C++, C#, PHP, JavaScript, Ruby, Objective c, Object Pascal, Scala and Swift.</w:t>
      </w:r>
    </w:p>
    <w:p w14:paraId="4A2538AE" w14:textId="205FD68C" w:rsidR="00E21299" w:rsidRDefault="00E21299" w:rsidP="00435D8F">
      <w:pPr>
        <w:jc w:val="both"/>
      </w:pPr>
      <w:r>
        <w:t>In addition to that, we have used classes in our project as we cant accomplish any of the object oriented features without having classes so we can say that without classes we can’t attain the following features and I’m going to include a brief description of each feature.</w:t>
      </w:r>
    </w:p>
    <w:p w14:paraId="17B68357" w14:textId="42E238AF" w:rsidR="00E21299" w:rsidRDefault="00E21299" w:rsidP="0006488F"/>
    <w:p w14:paraId="7BA5638B" w14:textId="12E8C0C3" w:rsidR="00E21299" w:rsidRDefault="00E21299" w:rsidP="0006488F"/>
    <w:p w14:paraId="22671F41" w14:textId="77777777" w:rsidR="00E21299" w:rsidRPr="00783296" w:rsidRDefault="00E21299" w:rsidP="00E21299">
      <w:pPr>
        <w:rPr>
          <w:sz w:val="24"/>
          <w:szCs w:val="24"/>
        </w:rPr>
      </w:pPr>
    </w:p>
    <w:p w14:paraId="6926BA61" w14:textId="77777777" w:rsidR="00E21299" w:rsidRPr="00783296" w:rsidRDefault="00E21299" w:rsidP="00E21299">
      <w:pPr>
        <w:pStyle w:val="ListParagraph"/>
        <w:numPr>
          <w:ilvl w:val="0"/>
          <w:numId w:val="40"/>
        </w:numPr>
        <w:spacing w:after="160" w:line="259" w:lineRule="auto"/>
        <w:jc w:val="both"/>
        <w:rPr>
          <w:rFonts w:cstheme="minorHAnsi"/>
          <w:b/>
          <w:sz w:val="24"/>
          <w:szCs w:val="24"/>
        </w:rPr>
      </w:pPr>
      <w:bookmarkStart w:id="24" w:name="_Toc30435594"/>
      <w:bookmarkStart w:id="25" w:name="_Toc31007541"/>
      <w:r w:rsidRPr="00783296">
        <w:rPr>
          <w:rStyle w:val="Heading3Char"/>
          <w:sz w:val="24"/>
          <w:szCs w:val="24"/>
        </w:rPr>
        <w:t>Inheritance:</w:t>
      </w:r>
      <w:bookmarkEnd w:id="24"/>
      <w:bookmarkEnd w:id="25"/>
      <w:r w:rsidRPr="00783296">
        <w:rPr>
          <w:rFonts w:cstheme="minorHAnsi"/>
          <w:b/>
          <w:sz w:val="24"/>
          <w:szCs w:val="24"/>
        </w:rPr>
        <w:t xml:space="preserve"> </w:t>
      </w:r>
      <w:r w:rsidRPr="00783296">
        <w:rPr>
          <w:rFonts w:cstheme="minorHAnsi"/>
          <w:bCs/>
          <w:sz w:val="24"/>
          <w:szCs w:val="24"/>
        </w:rPr>
        <w:t>it is a strategy that allows us to eliminate redundant code. As the following feature enables the programmer to inherit the properties and the methods of existing classes.</w:t>
      </w:r>
    </w:p>
    <w:p w14:paraId="0DC91D2B" w14:textId="77777777" w:rsidR="00E21299" w:rsidRPr="00783296" w:rsidRDefault="00E21299" w:rsidP="00E21299">
      <w:pPr>
        <w:pStyle w:val="ListParagraph"/>
        <w:spacing w:after="160" w:line="259" w:lineRule="auto"/>
        <w:jc w:val="both"/>
        <w:rPr>
          <w:rStyle w:val="Heading3Char"/>
          <w:sz w:val="24"/>
          <w:szCs w:val="24"/>
        </w:rPr>
      </w:pPr>
    </w:p>
    <w:p w14:paraId="7770ACBF" w14:textId="77777777" w:rsidR="00E21299" w:rsidRPr="00783296" w:rsidRDefault="00E21299" w:rsidP="00E21299">
      <w:pPr>
        <w:pStyle w:val="Heading2"/>
        <w:pBdr>
          <w:bottom w:val="single" w:sz="4" w:space="1" w:color="auto"/>
        </w:pBdr>
      </w:pPr>
      <w:bookmarkStart w:id="26" w:name="_Toc30435595"/>
      <w:bookmarkStart w:id="27" w:name="_Toc31007542"/>
      <w:r w:rsidRPr="00783296">
        <w:t>Advantages of inheritance:</w:t>
      </w:r>
      <w:bookmarkEnd w:id="26"/>
      <w:bookmarkEnd w:id="27"/>
      <w:r w:rsidRPr="00783296">
        <w:t xml:space="preserve"> </w:t>
      </w:r>
    </w:p>
    <w:p w14:paraId="38A00915" w14:textId="77777777" w:rsidR="00E21299" w:rsidRPr="00783296" w:rsidRDefault="00E21299" w:rsidP="00E21299">
      <w:pPr>
        <w:pStyle w:val="ListParagraph"/>
        <w:numPr>
          <w:ilvl w:val="0"/>
          <w:numId w:val="41"/>
        </w:numPr>
        <w:spacing w:before="120" w:after="200"/>
        <w:rPr>
          <w:sz w:val="24"/>
          <w:szCs w:val="24"/>
        </w:rPr>
      </w:pPr>
      <w:r w:rsidRPr="00783296">
        <w:rPr>
          <w:sz w:val="24"/>
          <w:szCs w:val="24"/>
        </w:rPr>
        <w:t>Makes things reusable as most of the methods and data will be inherited from a class to another</w:t>
      </w:r>
    </w:p>
    <w:p w14:paraId="6E894178" w14:textId="77777777" w:rsidR="00E21299" w:rsidRPr="00783296" w:rsidRDefault="00E21299" w:rsidP="00E21299">
      <w:pPr>
        <w:pStyle w:val="ListParagraph"/>
        <w:numPr>
          <w:ilvl w:val="0"/>
          <w:numId w:val="41"/>
        </w:numPr>
        <w:spacing w:before="120" w:after="200"/>
        <w:rPr>
          <w:sz w:val="24"/>
          <w:szCs w:val="24"/>
        </w:rPr>
      </w:pPr>
      <w:r w:rsidRPr="00783296">
        <w:rPr>
          <w:sz w:val="24"/>
          <w:szCs w:val="24"/>
        </w:rPr>
        <w:t xml:space="preserve">Makes the code more readable  </w:t>
      </w:r>
    </w:p>
    <w:p w14:paraId="22A18671" w14:textId="77777777" w:rsidR="00E21299" w:rsidRPr="00783296" w:rsidRDefault="00E21299" w:rsidP="00E21299">
      <w:pPr>
        <w:pStyle w:val="ListParagraph"/>
        <w:numPr>
          <w:ilvl w:val="0"/>
          <w:numId w:val="41"/>
        </w:numPr>
        <w:spacing w:before="120" w:after="200"/>
        <w:rPr>
          <w:sz w:val="24"/>
          <w:szCs w:val="24"/>
        </w:rPr>
      </w:pPr>
      <w:r w:rsidRPr="00783296">
        <w:rPr>
          <w:sz w:val="24"/>
          <w:szCs w:val="24"/>
        </w:rPr>
        <w:t>Less cost regarding the maintenance and less time with the development</w:t>
      </w:r>
    </w:p>
    <w:p w14:paraId="29AF5B9E" w14:textId="304E48F7" w:rsidR="00E21299" w:rsidRDefault="00E21299" w:rsidP="00E21299">
      <w:pPr>
        <w:pStyle w:val="ListParagraph"/>
        <w:numPr>
          <w:ilvl w:val="0"/>
          <w:numId w:val="41"/>
        </w:numPr>
        <w:spacing w:before="120" w:after="200"/>
        <w:rPr>
          <w:sz w:val="24"/>
          <w:szCs w:val="24"/>
        </w:rPr>
      </w:pPr>
      <w:r w:rsidRPr="00783296">
        <w:rPr>
          <w:sz w:val="24"/>
          <w:szCs w:val="24"/>
        </w:rPr>
        <w:t>Less code redundancy</w:t>
      </w:r>
    </w:p>
    <w:p w14:paraId="4651EFD8" w14:textId="77777777" w:rsidR="00E21299" w:rsidRPr="00E21299" w:rsidRDefault="00E21299" w:rsidP="00E21299">
      <w:pPr>
        <w:spacing w:before="120" w:after="200"/>
        <w:rPr>
          <w:sz w:val="24"/>
          <w:szCs w:val="24"/>
        </w:rPr>
      </w:pPr>
    </w:p>
    <w:p w14:paraId="2C10F9F4" w14:textId="77777777" w:rsidR="00E21299" w:rsidRPr="00783296" w:rsidRDefault="00E21299" w:rsidP="009B51D0">
      <w:pPr>
        <w:pBdr>
          <w:bottom w:val="single" w:sz="4" w:space="1" w:color="auto"/>
        </w:pBdr>
        <w:rPr>
          <w:sz w:val="24"/>
          <w:szCs w:val="24"/>
        </w:rPr>
      </w:pPr>
    </w:p>
    <w:p w14:paraId="2251C1F6" w14:textId="77777777" w:rsidR="00E21299" w:rsidRPr="009B51D0" w:rsidRDefault="00E21299" w:rsidP="009B51D0">
      <w:pPr>
        <w:pStyle w:val="Heading2"/>
        <w:pBdr>
          <w:bottom w:val="single" w:sz="4" w:space="1" w:color="auto"/>
        </w:pBdr>
      </w:pPr>
      <w:bookmarkStart w:id="28" w:name="_Toc30435602"/>
      <w:bookmarkStart w:id="29" w:name="_Toc31007543"/>
      <w:r w:rsidRPr="009B51D0">
        <w:rPr>
          <w:rStyle w:val="Heading3Char"/>
          <w:color w:val="007789" w:themeColor="accent1" w:themeShade="BF"/>
          <w:sz w:val="28"/>
          <w:szCs w:val="28"/>
        </w:rPr>
        <w:t>Polymorphism:</w:t>
      </w:r>
      <w:bookmarkEnd w:id="28"/>
      <w:bookmarkEnd w:id="29"/>
      <w:r w:rsidRPr="009B51D0">
        <w:t xml:space="preserve"> </w:t>
      </w:r>
    </w:p>
    <w:p w14:paraId="358AB650" w14:textId="77777777" w:rsidR="00E21299" w:rsidRPr="00783296" w:rsidRDefault="00E21299" w:rsidP="00E21299">
      <w:pPr>
        <w:pStyle w:val="ListParagraph"/>
        <w:spacing w:after="160" w:line="259" w:lineRule="auto"/>
        <w:jc w:val="both"/>
        <w:rPr>
          <w:rFonts w:cstheme="minorHAnsi"/>
          <w:b/>
          <w:sz w:val="24"/>
          <w:szCs w:val="24"/>
        </w:rPr>
      </w:pPr>
      <w:r w:rsidRPr="00783296">
        <w:rPr>
          <w:rFonts w:cstheme="minorHAnsi"/>
          <w:bCs/>
          <w:sz w:val="24"/>
          <w:szCs w:val="24"/>
        </w:rPr>
        <w:t>or in other words (many forms), which means that it processes the objects depending on the operation data type which represents the origin meaning of polymorphism which means that it is capable to take many forms.</w:t>
      </w:r>
    </w:p>
    <w:p w14:paraId="43A260F5" w14:textId="77777777" w:rsidR="009B51D0" w:rsidRPr="009B51D0" w:rsidRDefault="009B51D0" w:rsidP="009B51D0">
      <w:pPr>
        <w:spacing w:after="160" w:line="259" w:lineRule="auto"/>
        <w:ind w:left="720"/>
        <w:rPr>
          <w:rFonts w:cstheme="minorHAnsi"/>
          <w:bCs/>
          <w:sz w:val="24"/>
          <w:szCs w:val="24"/>
        </w:rPr>
      </w:pPr>
    </w:p>
    <w:p w14:paraId="476E79AF" w14:textId="77777777" w:rsidR="009B51D0" w:rsidRPr="009B51D0" w:rsidRDefault="009B51D0" w:rsidP="009B51D0">
      <w:pPr>
        <w:pStyle w:val="Heading2"/>
        <w:pBdr>
          <w:bottom w:val="single" w:sz="4" w:space="1" w:color="auto"/>
        </w:pBdr>
      </w:pPr>
      <w:bookmarkStart w:id="30" w:name="_Toc31007544"/>
      <w:r w:rsidRPr="009B51D0">
        <w:t>Types of polymorphism:</w:t>
      </w:r>
      <w:bookmarkEnd w:id="30"/>
    </w:p>
    <w:p w14:paraId="743F10E1" w14:textId="77777777" w:rsidR="009B51D0" w:rsidRPr="009B51D0" w:rsidRDefault="009B51D0" w:rsidP="009B51D0">
      <w:pPr>
        <w:spacing w:after="160" w:line="259" w:lineRule="auto"/>
        <w:ind w:left="720"/>
        <w:rPr>
          <w:rFonts w:cstheme="minorHAnsi"/>
          <w:bCs/>
          <w:sz w:val="24"/>
          <w:szCs w:val="24"/>
        </w:rPr>
      </w:pPr>
    </w:p>
    <w:p w14:paraId="32776D91" w14:textId="550E8DB6" w:rsidR="009B51D0" w:rsidRPr="009B51D0" w:rsidRDefault="009B51D0" w:rsidP="009B51D0">
      <w:pPr>
        <w:pStyle w:val="ListParagraph"/>
        <w:numPr>
          <w:ilvl w:val="0"/>
          <w:numId w:val="40"/>
        </w:numPr>
        <w:spacing w:after="160" w:line="259" w:lineRule="auto"/>
        <w:rPr>
          <w:rFonts w:cstheme="minorHAnsi"/>
          <w:bCs/>
          <w:sz w:val="24"/>
          <w:szCs w:val="24"/>
        </w:rPr>
      </w:pPr>
      <w:r w:rsidRPr="009B51D0">
        <w:rPr>
          <w:rFonts w:cstheme="minorHAnsi"/>
          <w:bCs/>
          <w:sz w:val="24"/>
          <w:szCs w:val="24"/>
        </w:rPr>
        <w:t>Run time</w:t>
      </w:r>
    </w:p>
    <w:p w14:paraId="2AB327D2" w14:textId="63EA7EF7" w:rsidR="009B51D0" w:rsidRPr="009B51D0" w:rsidRDefault="009B51D0" w:rsidP="009B51D0">
      <w:pPr>
        <w:pStyle w:val="ListParagraph"/>
        <w:numPr>
          <w:ilvl w:val="0"/>
          <w:numId w:val="45"/>
        </w:numPr>
        <w:spacing w:after="160" w:line="259" w:lineRule="auto"/>
        <w:rPr>
          <w:rFonts w:cstheme="minorHAnsi"/>
          <w:bCs/>
          <w:sz w:val="24"/>
          <w:szCs w:val="24"/>
        </w:rPr>
      </w:pPr>
      <w:r w:rsidRPr="009B51D0">
        <w:rPr>
          <w:rFonts w:cstheme="minorHAnsi"/>
          <w:bCs/>
          <w:sz w:val="24"/>
          <w:szCs w:val="24"/>
        </w:rPr>
        <w:t>Example Method overriding</w:t>
      </w:r>
    </w:p>
    <w:p w14:paraId="360B7C74" w14:textId="21DB75BF" w:rsidR="009B51D0" w:rsidRPr="009B51D0" w:rsidRDefault="009B51D0" w:rsidP="009B51D0">
      <w:pPr>
        <w:pStyle w:val="ListParagraph"/>
        <w:numPr>
          <w:ilvl w:val="0"/>
          <w:numId w:val="40"/>
        </w:numPr>
        <w:spacing w:after="160" w:line="259" w:lineRule="auto"/>
        <w:rPr>
          <w:rFonts w:cstheme="minorHAnsi"/>
          <w:bCs/>
          <w:sz w:val="24"/>
          <w:szCs w:val="24"/>
        </w:rPr>
      </w:pPr>
      <w:r w:rsidRPr="009B51D0">
        <w:rPr>
          <w:rFonts w:cstheme="minorHAnsi"/>
          <w:bCs/>
          <w:sz w:val="24"/>
          <w:szCs w:val="24"/>
        </w:rPr>
        <w:t>Compile rime</w:t>
      </w:r>
    </w:p>
    <w:p w14:paraId="71B24DD2" w14:textId="5DE6467D" w:rsidR="009B51D0" w:rsidRPr="009B51D0" w:rsidRDefault="009B51D0" w:rsidP="009B51D0">
      <w:pPr>
        <w:pStyle w:val="ListParagraph"/>
        <w:numPr>
          <w:ilvl w:val="0"/>
          <w:numId w:val="45"/>
        </w:numPr>
        <w:spacing w:after="160" w:line="259" w:lineRule="auto"/>
        <w:rPr>
          <w:rFonts w:cstheme="minorHAnsi"/>
          <w:bCs/>
          <w:sz w:val="24"/>
          <w:szCs w:val="24"/>
        </w:rPr>
      </w:pPr>
      <w:r w:rsidRPr="009B51D0">
        <w:rPr>
          <w:rFonts w:cstheme="minorHAnsi"/>
          <w:bCs/>
          <w:sz w:val="24"/>
          <w:szCs w:val="24"/>
        </w:rPr>
        <w:t>Example Method overloading</w:t>
      </w:r>
    </w:p>
    <w:p w14:paraId="60606FC4" w14:textId="77777777" w:rsidR="009B51D0" w:rsidRPr="009B51D0" w:rsidRDefault="009B51D0" w:rsidP="009B51D0">
      <w:pPr>
        <w:spacing w:after="160" w:line="259" w:lineRule="auto"/>
        <w:ind w:left="720"/>
        <w:rPr>
          <w:rFonts w:cstheme="minorHAnsi"/>
          <w:bCs/>
          <w:sz w:val="24"/>
          <w:szCs w:val="24"/>
        </w:rPr>
      </w:pPr>
    </w:p>
    <w:p w14:paraId="6EACA36B" w14:textId="77777777" w:rsidR="009B51D0" w:rsidRPr="009B51D0" w:rsidRDefault="009B51D0" w:rsidP="009B51D0">
      <w:pPr>
        <w:spacing w:after="160" w:line="259" w:lineRule="auto"/>
        <w:ind w:left="720"/>
        <w:rPr>
          <w:rFonts w:cstheme="minorHAnsi"/>
          <w:bCs/>
          <w:sz w:val="24"/>
          <w:szCs w:val="24"/>
        </w:rPr>
      </w:pPr>
    </w:p>
    <w:p w14:paraId="0F8E8481" w14:textId="77777777" w:rsidR="00BB0AC4" w:rsidRPr="00BB0AC4" w:rsidRDefault="00BB0AC4" w:rsidP="00BB0AC4">
      <w:pPr>
        <w:spacing w:after="160" w:line="259" w:lineRule="auto"/>
        <w:ind w:left="720"/>
        <w:rPr>
          <w:rFonts w:cstheme="minorHAnsi"/>
          <w:bCs/>
          <w:sz w:val="24"/>
          <w:szCs w:val="24"/>
        </w:rPr>
      </w:pPr>
    </w:p>
    <w:p w14:paraId="697DF585" w14:textId="77777777" w:rsidR="00BB0AC4" w:rsidRPr="00BB0AC4" w:rsidRDefault="00BB0AC4" w:rsidP="00BB0AC4">
      <w:pPr>
        <w:pStyle w:val="Heading2"/>
        <w:pBdr>
          <w:bottom w:val="single" w:sz="4" w:space="1" w:color="auto"/>
        </w:pBdr>
      </w:pPr>
      <w:bookmarkStart w:id="31" w:name="_Toc31007545"/>
      <w:r w:rsidRPr="00BB0AC4">
        <w:lastRenderedPageBreak/>
        <w:t>Advantages of polymorphism:</w:t>
      </w:r>
      <w:bookmarkEnd w:id="31"/>
    </w:p>
    <w:p w14:paraId="2040D30C" w14:textId="77777777" w:rsidR="00BB0AC4" w:rsidRPr="00BB0AC4" w:rsidRDefault="00BB0AC4" w:rsidP="00BB0AC4">
      <w:pPr>
        <w:spacing w:after="160" w:line="259" w:lineRule="auto"/>
        <w:ind w:left="720"/>
        <w:rPr>
          <w:rFonts w:cstheme="minorHAnsi"/>
          <w:bCs/>
          <w:sz w:val="24"/>
          <w:szCs w:val="24"/>
        </w:rPr>
      </w:pPr>
    </w:p>
    <w:p w14:paraId="71ED4421" w14:textId="2608F675" w:rsidR="00BB0AC4" w:rsidRPr="00BB0AC4" w:rsidRDefault="00BB0AC4" w:rsidP="00BB0AC4">
      <w:pPr>
        <w:pStyle w:val="ListParagraph"/>
        <w:numPr>
          <w:ilvl w:val="0"/>
          <w:numId w:val="40"/>
        </w:numPr>
        <w:spacing w:after="160" w:line="259" w:lineRule="auto"/>
        <w:jc w:val="both"/>
        <w:rPr>
          <w:rFonts w:cstheme="minorHAnsi"/>
          <w:bCs/>
          <w:sz w:val="24"/>
          <w:szCs w:val="24"/>
        </w:rPr>
      </w:pPr>
      <w:r w:rsidRPr="00BB0AC4">
        <w:rPr>
          <w:rFonts w:cstheme="minorHAnsi"/>
          <w:bCs/>
          <w:sz w:val="24"/>
          <w:szCs w:val="24"/>
        </w:rPr>
        <w:t>Methods overloading makes it able to make methods apply the same functions by following a certain name as a programmer allows you to define methods with the exact same name, however it should be a different parameter.</w:t>
      </w:r>
    </w:p>
    <w:p w14:paraId="365B9ED9" w14:textId="033369C9" w:rsidR="00BB0AC4" w:rsidRPr="00BB0AC4" w:rsidRDefault="00BB0AC4" w:rsidP="00BB0AC4">
      <w:pPr>
        <w:pStyle w:val="ListParagraph"/>
        <w:numPr>
          <w:ilvl w:val="0"/>
          <w:numId w:val="40"/>
        </w:numPr>
        <w:spacing w:after="160" w:line="259" w:lineRule="auto"/>
        <w:jc w:val="both"/>
        <w:rPr>
          <w:rFonts w:cstheme="minorHAnsi"/>
          <w:bCs/>
          <w:sz w:val="24"/>
          <w:szCs w:val="24"/>
        </w:rPr>
      </w:pPr>
      <w:r w:rsidRPr="00BB0AC4">
        <w:rPr>
          <w:rFonts w:cstheme="minorHAnsi"/>
          <w:bCs/>
          <w:sz w:val="24"/>
          <w:szCs w:val="24"/>
        </w:rPr>
        <w:t>Overloading can work with constructors which will able the programmer to initialize objects of classes.</w:t>
      </w:r>
    </w:p>
    <w:p w14:paraId="73E9C438" w14:textId="37A80037" w:rsidR="00BB0AC4" w:rsidRPr="00BB0AC4" w:rsidRDefault="00BB0AC4" w:rsidP="00BB0AC4">
      <w:pPr>
        <w:pStyle w:val="ListParagraph"/>
        <w:numPr>
          <w:ilvl w:val="0"/>
          <w:numId w:val="40"/>
        </w:numPr>
        <w:spacing w:after="160" w:line="259" w:lineRule="auto"/>
        <w:jc w:val="both"/>
        <w:rPr>
          <w:rFonts w:cstheme="minorHAnsi"/>
          <w:bCs/>
          <w:sz w:val="24"/>
          <w:szCs w:val="24"/>
        </w:rPr>
      </w:pPr>
      <w:r w:rsidRPr="00BB0AC4">
        <w:rPr>
          <w:rFonts w:cstheme="minorHAnsi"/>
          <w:bCs/>
          <w:sz w:val="24"/>
          <w:szCs w:val="24"/>
        </w:rPr>
        <w:t>Overriding makes it able that a sub class to use the definitions formed in a parent class.</w:t>
      </w:r>
    </w:p>
    <w:p w14:paraId="0685DC49" w14:textId="6EAAA478" w:rsidR="003A052A" w:rsidRPr="00BB0AC4" w:rsidRDefault="00BB0AC4" w:rsidP="00BB0AC4">
      <w:pPr>
        <w:pStyle w:val="ListParagraph"/>
        <w:numPr>
          <w:ilvl w:val="0"/>
          <w:numId w:val="40"/>
        </w:numPr>
        <w:spacing w:after="160" w:line="259" w:lineRule="auto"/>
        <w:jc w:val="both"/>
        <w:rPr>
          <w:rFonts w:cstheme="minorHAnsi"/>
          <w:bCs/>
          <w:sz w:val="24"/>
          <w:szCs w:val="24"/>
        </w:rPr>
      </w:pPr>
      <w:r w:rsidRPr="00BB0AC4">
        <w:rPr>
          <w:rFonts w:cstheme="minorHAnsi"/>
          <w:bCs/>
          <w:sz w:val="24"/>
          <w:szCs w:val="24"/>
        </w:rPr>
        <w:t>Overriding allows to function with inheritance so we could make the code reusable.</w:t>
      </w:r>
    </w:p>
    <w:p w14:paraId="58608D4C" w14:textId="77777777" w:rsidR="003A052A" w:rsidRPr="003A052A" w:rsidRDefault="003A052A" w:rsidP="003A052A">
      <w:pPr>
        <w:pStyle w:val="Heading2"/>
        <w:pBdr>
          <w:bottom w:val="single" w:sz="4" w:space="1" w:color="auto"/>
        </w:pBdr>
        <w:rPr>
          <w:rStyle w:val="Heading3Char"/>
          <w:rFonts w:asciiTheme="minorHAnsi" w:eastAsiaTheme="minorHAnsi" w:hAnsiTheme="minorHAnsi" w:cstheme="minorHAnsi"/>
          <w:b/>
          <w:color w:val="00A0B8" w:themeColor="accent1"/>
          <w:sz w:val="24"/>
          <w:szCs w:val="24"/>
        </w:rPr>
      </w:pPr>
      <w:bookmarkStart w:id="32" w:name="_Toc30435614"/>
      <w:bookmarkStart w:id="33" w:name="_Toc31007546"/>
      <w:r w:rsidRPr="003A052A">
        <w:rPr>
          <w:rStyle w:val="Heading3Char"/>
          <w:color w:val="00A0B8" w:themeColor="accent1"/>
          <w:sz w:val="24"/>
          <w:szCs w:val="24"/>
        </w:rPr>
        <w:t>Encapsulation:</w:t>
      </w:r>
      <w:bookmarkEnd w:id="32"/>
      <w:bookmarkEnd w:id="33"/>
    </w:p>
    <w:p w14:paraId="0B197FF8" w14:textId="77777777" w:rsidR="003A052A" w:rsidRPr="00783296" w:rsidRDefault="003A052A" w:rsidP="003A052A">
      <w:pPr>
        <w:ind w:left="360" w:firstLine="60"/>
        <w:jc w:val="both"/>
        <w:rPr>
          <w:b/>
          <w:sz w:val="24"/>
          <w:szCs w:val="24"/>
        </w:rPr>
      </w:pPr>
      <w:r w:rsidRPr="00783296">
        <w:rPr>
          <w:sz w:val="24"/>
          <w:szCs w:val="24"/>
        </w:rPr>
        <w:t>it is right that you can have a program that is divided into a set of functions, so we have data that is stored in a group of variables and a function that operate on the data. This way is very simple and straight forward, although as your program grow you will end up with a lot of functions, if you make a change to one function then several others might change too. We can fix this in object-oriented programming by combining a group of related variables and functions into a unit we call this unit an object.</w:t>
      </w:r>
    </w:p>
    <w:p w14:paraId="6C4EFB06" w14:textId="77777777" w:rsidR="003A052A" w:rsidRPr="00783296" w:rsidRDefault="003A052A" w:rsidP="003A052A">
      <w:pPr>
        <w:jc w:val="both"/>
        <w:rPr>
          <w:b/>
          <w:sz w:val="24"/>
          <w:szCs w:val="24"/>
        </w:rPr>
      </w:pPr>
    </w:p>
    <w:p w14:paraId="2D00FC48" w14:textId="77777777" w:rsidR="003A052A" w:rsidRPr="00783296" w:rsidRDefault="003A052A" w:rsidP="003A052A">
      <w:pPr>
        <w:ind w:firstLine="360"/>
        <w:jc w:val="both"/>
        <w:rPr>
          <w:sz w:val="24"/>
          <w:szCs w:val="24"/>
        </w:rPr>
      </w:pPr>
      <w:r w:rsidRPr="00783296">
        <w:rPr>
          <w:sz w:val="24"/>
          <w:szCs w:val="24"/>
        </w:rPr>
        <w:t>we refer to these variables as properties and the functions as methods.</w:t>
      </w:r>
    </w:p>
    <w:p w14:paraId="19DB2D9A" w14:textId="7E745C92" w:rsidR="003A052A" w:rsidRDefault="003A052A" w:rsidP="003A052A">
      <w:pPr>
        <w:pStyle w:val="ListParagraph"/>
        <w:jc w:val="both"/>
        <w:rPr>
          <w:rFonts w:cstheme="minorHAnsi"/>
          <w:bCs/>
          <w:sz w:val="24"/>
          <w:szCs w:val="24"/>
        </w:rPr>
      </w:pPr>
    </w:p>
    <w:p w14:paraId="51103676" w14:textId="76063C95" w:rsidR="00F616E9" w:rsidRDefault="00F616E9" w:rsidP="003A052A">
      <w:pPr>
        <w:pStyle w:val="ListParagraph"/>
        <w:jc w:val="both"/>
        <w:rPr>
          <w:rFonts w:cstheme="minorHAnsi"/>
          <w:bCs/>
          <w:sz w:val="24"/>
          <w:szCs w:val="24"/>
        </w:rPr>
      </w:pPr>
    </w:p>
    <w:p w14:paraId="684F19A9" w14:textId="77777777" w:rsidR="00F616E9" w:rsidRPr="00783296" w:rsidRDefault="00F616E9" w:rsidP="003A052A">
      <w:pPr>
        <w:pStyle w:val="ListParagraph"/>
        <w:jc w:val="both"/>
        <w:rPr>
          <w:rFonts w:cstheme="minorHAnsi"/>
          <w:bCs/>
          <w:sz w:val="24"/>
          <w:szCs w:val="24"/>
        </w:rPr>
      </w:pPr>
    </w:p>
    <w:p w14:paraId="08711F73" w14:textId="77777777" w:rsidR="003A052A" w:rsidRPr="00783296" w:rsidRDefault="003A052A" w:rsidP="003A052A">
      <w:pPr>
        <w:pStyle w:val="Heading2"/>
        <w:pBdr>
          <w:bottom w:val="single" w:sz="4" w:space="1" w:color="auto"/>
        </w:pBdr>
      </w:pPr>
      <w:bookmarkStart w:id="34" w:name="_Toc30435615"/>
      <w:bookmarkStart w:id="35" w:name="_Toc31007547"/>
      <w:r w:rsidRPr="00783296">
        <w:t>Advantages of Encapsulation:</w:t>
      </w:r>
      <w:bookmarkEnd w:id="34"/>
      <w:bookmarkEnd w:id="35"/>
    </w:p>
    <w:p w14:paraId="475A8993" w14:textId="76D04296" w:rsidR="00E21299" w:rsidRPr="00783296" w:rsidRDefault="003A052A" w:rsidP="003A052A">
      <w:pPr>
        <w:jc w:val="both"/>
        <w:rPr>
          <w:sz w:val="24"/>
          <w:szCs w:val="24"/>
        </w:rPr>
      </w:pPr>
      <w:r w:rsidRPr="00783296">
        <w:rPr>
          <w:sz w:val="24"/>
          <w:szCs w:val="24"/>
        </w:rPr>
        <w:t>Allows to hide important data and there is no main disadvantage as you can use if you want to secure your data.</w:t>
      </w:r>
    </w:p>
    <w:p w14:paraId="775CA9AF" w14:textId="6E785355" w:rsidR="00E21299" w:rsidRDefault="003A052A" w:rsidP="003A052A">
      <w:pPr>
        <w:jc w:val="both"/>
        <w:rPr>
          <w:sz w:val="24"/>
          <w:szCs w:val="24"/>
        </w:rPr>
      </w:pPr>
      <w:r>
        <w:rPr>
          <w:sz w:val="24"/>
          <w:szCs w:val="24"/>
        </w:rPr>
        <w:t>However, getting back to classes all these features as we said is impossible to attain without classes as well as that there is no object oriented without classes. However, I’m going to list some of the direct advantages of classes as well</w:t>
      </w:r>
    </w:p>
    <w:p w14:paraId="2B091967" w14:textId="77777777" w:rsidR="003A052A" w:rsidRPr="00783296" w:rsidRDefault="003A052A" w:rsidP="00E21299">
      <w:pPr>
        <w:rPr>
          <w:sz w:val="24"/>
          <w:szCs w:val="24"/>
        </w:rPr>
      </w:pPr>
    </w:p>
    <w:p w14:paraId="0637B6A9" w14:textId="1035E3E4" w:rsidR="00E21299" w:rsidRDefault="00CF24A4" w:rsidP="00CF24A4">
      <w:pPr>
        <w:pStyle w:val="Heading2"/>
        <w:pBdr>
          <w:bottom w:val="single" w:sz="4" w:space="1" w:color="auto"/>
        </w:pBdr>
      </w:pPr>
      <w:bookmarkStart w:id="36" w:name="_Toc31007548"/>
      <w:r>
        <w:t>Advantages of classes</w:t>
      </w:r>
      <w:bookmarkEnd w:id="36"/>
      <w:r>
        <w:t xml:space="preserve"> </w:t>
      </w:r>
    </w:p>
    <w:p w14:paraId="61FFD24C" w14:textId="2E339889" w:rsidR="0006488F" w:rsidRDefault="0006488F" w:rsidP="003A7DC5">
      <w:pPr>
        <w:pStyle w:val="ListParagraph"/>
      </w:pPr>
    </w:p>
    <w:p w14:paraId="0C6F7AF7" w14:textId="25FBF40A" w:rsidR="0006488F" w:rsidRDefault="00CF24A4" w:rsidP="00CF24A4">
      <w:pPr>
        <w:pStyle w:val="ListParagraph"/>
        <w:numPr>
          <w:ilvl w:val="0"/>
          <w:numId w:val="40"/>
        </w:numPr>
      </w:pPr>
      <w:r>
        <w:lastRenderedPageBreak/>
        <w:t>Using classes, it would be easier to understand the code and would make it easier to manage and to keep maintaining the code</w:t>
      </w:r>
    </w:p>
    <w:p w14:paraId="4DCDE3B2" w14:textId="0D1C747B" w:rsidR="00CF24A4" w:rsidRDefault="00CF24A4" w:rsidP="00CF24A4">
      <w:pPr>
        <w:pStyle w:val="ListParagraph"/>
        <w:numPr>
          <w:ilvl w:val="0"/>
          <w:numId w:val="40"/>
        </w:numPr>
      </w:pPr>
      <w:r>
        <w:t xml:space="preserve">Saves us time, as the development process would be faster as classes provides us with parallel way of development </w:t>
      </w:r>
    </w:p>
    <w:p w14:paraId="17AD3A8C" w14:textId="684BBC52" w:rsidR="00CF24A4" w:rsidRDefault="00CF24A4" w:rsidP="00CF24A4">
      <w:pPr>
        <w:pStyle w:val="ListParagraph"/>
        <w:numPr>
          <w:ilvl w:val="0"/>
          <w:numId w:val="40"/>
        </w:numPr>
      </w:pPr>
      <w:r>
        <w:t>Having classes would allow us to reuse the code multiple times which will save us both time and effort</w:t>
      </w:r>
    </w:p>
    <w:p w14:paraId="3C8487E8" w14:textId="77777777" w:rsidR="00CF24A4" w:rsidRDefault="00CF24A4" w:rsidP="00CF24A4">
      <w:pPr>
        <w:pStyle w:val="ListParagraph"/>
      </w:pPr>
    </w:p>
    <w:p w14:paraId="76C12713" w14:textId="6B04F8B7" w:rsidR="0006488F" w:rsidRDefault="0006488F" w:rsidP="003A7DC5">
      <w:pPr>
        <w:pStyle w:val="ListParagraph"/>
      </w:pPr>
    </w:p>
    <w:p w14:paraId="38C66537" w14:textId="2E25B5A4" w:rsidR="0006488F" w:rsidRDefault="0006488F" w:rsidP="003A7DC5">
      <w:pPr>
        <w:pStyle w:val="ListParagraph"/>
      </w:pPr>
    </w:p>
    <w:p w14:paraId="77B61311" w14:textId="1F065FC0" w:rsidR="0006488F" w:rsidRDefault="0006488F" w:rsidP="003A7DC5">
      <w:pPr>
        <w:pStyle w:val="ListParagraph"/>
      </w:pPr>
    </w:p>
    <w:p w14:paraId="529403DE" w14:textId="1365418E" w:rsidR="0006488F" w:rsidRDefault="0006488F" w:rsidP="003A7DC5">
      <w:pPr>
        <w:pStyle w:val="ListParagraph"/>
      </w:pPr>
    </w:p>
    <w:p w14:paraId="2E909943" w14:textId="7C546D69" w:rsidR="0006488F" w:rsidRDefault="0006488F" w:rsidP="003A7DC5">
      <w:pPr>
        <w:pStyle w:val="ListParagraph"/>
      </w:pPr>
    </w:p>
    <w:p w14:paraId="4DF65FB0" w14:textId="77777777" w:rsidR="0006488F" w:rsidRDefault="0006488F" w:rsidP="003A7DC5">
      <w:pPr>
        <w:pStyle w:val="ListParagraph"/>
      </w:pPr>
    </w:p>
    <w:p w14:paraId="2EB2D237" w14:textId="1D374A38" w:rsidR="00CA34ED" w:rsidRDefault="00CA34ED" w:rsidP="003A7DC5">
      <w:pPr>
        <w:pStyle w:val="ListParagraph"/>
      </w:pPr>
    </w:p>
    <w:p w14:paraId="6D270FB2" w14:textId="0E921933" w:rsidR="00CA34ED" w:rsidRDefault="00CA34ED" w:rsidP="003A7DC5">
      <w:pPr>
        <w:pStyle w:val="ListParagraph"/>
      </w:pPr>
    </w:p>
    <w:p w14:paraId="15DD84FC" w14:textId="6E4367A6" w:rsidR="00CA34ED" w:rsidRDefault="00CA34ED" w:rsidP="003A7DC5">
      <w:pPr>
        <w:pStyle w:val="ListParagraph"/>
      </w:pPr>
    </w:p>
    <w:p w14:paraId="2AEC3CAC" w14:textId="43E06594" w:rsidR="00CA34ED" w:rsidRDefault="00CA34ED" w:rsidP="003A7DC5">
      <w:pPr>
        <w:pStyle w:val="ListParagraph"/>
      </w:pPr>
    </w:p>
    <w:p w14:paraId="12A5C977" w14:textId="7D2EA6E1" w:rsidR="00CA34ED" w:rsidRDefault="00CA34ED" w:rsidP="003A7DC5">
      <w:pPr>
        <w:pStyle w:val="ListParagraph"/>
      </w:pPr>
    </w:p>
    <w:p w14:paraId="01C4FEFA" w14:textId="7D766C65" w:rsidR="00CA34ED" w:rsidRDefault="00CA34ED" w:rsidP="003A7DC5">
      <w:pPr>
        <w:pStyle w:val="ListParagraph"/>
      </w:pPr>
    </w:p>
    <w:p w14:paraId="43296C02" w14:textId="77777777" w:rsidR="00CA34ED" w:rsidRDefault="00CA34ED" w:rsidP="003A7DC5">
      <w:pPr>
        <w:pStyle w:val="ListParagraph"/>
      </w:pPr>
    </w:p>
    <w:p w14:paraId="3CC227AF" w14:textId="7F794C59" w:rsidR="005A31C9" w:rsidRDefault="005A31C9" w:rsidP="00C62EC0"/>
    <w:p w14:paraId="627F144C" w14:textId="0DC62764" w:rsidR="00F616E9" w:rsidRDefault="00F616E9" w:rsidP="00F616E9"/>
    <w:p w14:paraId="05E1E48C" w14:textId="13122BFC" w:rsidR="00F616E9" w:rsidRDefault="00F616E9" w:rsidP="00F616E9"/>
    <w:p w14:paraId="3B2E30FF" w14:textId="761A874B" w:rsidR="00F616E9" w:rsidRDefault="00F616E9" w:rsidP="00F616E9"/>
    <w:p w14:paraId="72C52E39" w14:textId="118B22CB" w:rsidR="00F616E9" w:rsidRDefault="00F616E9" w:rsidP="00F616E9"/>
    <w:p w14:paraId="21C27062" w14:textId="3B5E20A4" w:rsidR="00F616E9" w:rsidRDefault="00F616E9" w:rsidP="00F616E9"/>
    <w:p w14:paraId="25170088" w14:textId="77777777" w:rsidR="00F616E9" w:rsidRDefault="00F616E9" w:rsidP="00F616E9"/>
    <w:p w14:paraId="24F70BBA" w14:textId="3489B424" w:rsidR="00F616E9" w:rsidRDefault="00F616E9" w:rsidP="00F616E9"/>
    <w:p w14:paraId="21D08D31" w14:textId="58C5488C" w:rsidR="00F616E9" w:rsidRDefault="00F616E9" w:rsidP="00F616E9"/>
    <w:p w14:paraId="237D0218" w14:textId="77777777" w:rsidR="00F616E9" w:rsidRPr="00F616E9" w:rsidRDefault="00F616E9" w:rsidP="00F616E9"/>
    <w:p w14:paraId="058E3127" w14:textId="605E0D17" w:rsidR="00EA07FA" w:rsidRDefault="00395476" w:rsidP="00395476">
      <w:pPr>
        <w:pStyle w:val="Heading1"/>
      </w:pPr>
      <w:bookmarkStart w:id="37" w:name="_Toc31007549"/>
      <w:r>
        <w:t>Code Solution</w:t>
      </w:r>
      <w:r w:rsidR="000E09BF">
        <w:t xml:space="preserve"> and variables</w:t>
      </w:r>
      <w:r>
        <w:t>:</w:t>
      </w:r>
      <w:bookmarkEnd w:id="37"/>
    </w:p>
    <w:p w14:paraId="66FE8FBE" w14:textId="4EDD6050" w:rsidR="00EA07FA" w:rsidRDefault="00EA07FA" w:rsidP="00C62EC0"/>
    <w:p w14:paraId="1DC4B34F" w14:textId="4F7E0C89" w:rsidR="00EA07FA" w:rsidRDefault="00395476" w:rsidP="00697FAC">
      <w:pPr>
        <w:jc w:val="both"/>
      </w:pPr>
      <w:r>
        <w:t>I have decided to work with java as I find java programming language as the simplest language to read so, it is kind of better to have the code readable for the stakeholders. Moreover, as is how present the code I’m going to explain some complicated parts of the code.</w:t>
      </w:r>
    </w:p>
    <w:p w14:paraId="13AC67FE" w14:textId="77777777" w:rsidR="00075FAA" w:rsidRDefault="00075FAA" w:rsidP="00C62EC0"/>
    <w:p w14:paraId="005CC80A" w14:textId="2583173E" w:rsidR="00395476" w:rsidRDefault="00075FAA" w:rsidP="00075FAA">
      <w:pPr>
        <w:pStyle w:val="Heading2"/>
        <w:pBdr>
          <w:bottom w:val="single" w:sz="4" w:space="1" w:color="auto"/>
        </w:pBdr>
      </w:pPr>
      <w:bookmarkStart w:id="38" w:name="_Toc31007550"/>
      <w:proofErr w:type="spellStart"/>
      <w:r>
        <w:lastRenderedPageBreak/>
        <w:t>GraphEdge</w:t>
      </w:r>
      <w:proofErr w:type="spellEnd"/>
      <w:r>
        <w:t xml:space="preserve"> class:</w:t>
      </w:r>
      <w:bookmarkEnd w:id="38"/>
    </w:p>
    <w:p w14:paraId="50846C3F" w14:textId="11FAC22D" w:rsidR="00075FAA" w:rsidRDefault="00075FAA" w:rsidP="00C62EC0"/>
    <w:p w14:paraId="61DB957F" w14:textId="3F285DF1" w:rsidR="00075FAA" w:rsidRDefault="005B7A53" w:rsidP="00C62EC0">
      <w:r>
        <w:rPr>
          <w:noProof/>
        </w:rPr>
        <w:drawing>
          <wp:anchor distT="0" distB="0" distL="114300" distR="114300" simplePos="0" relativeHeight="251712512" behindDoc="0" locked="0" layoutInCell="1" allowOverlap="1" wp14:anchorId="7694B90F" wp14:editId="52E2F7BA">
            <wp:simplePos x="0" y="0"/>
            <wp:positionH relativeFrom="margin">
              <wp:posOffset>110490</wp:posOffset>
            </wp:positionH>
            <wp:positionV relativeFrom="paragraph">
              <wp:posOffset>168391</wp:posOffset>
            </wp:positionV>
            <wp:extent cx="3417570" cy="2903104"/>
            <wp:effectExtent l="95250" t="57150" r="11430" b="5016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479" cy="2904726"/>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C75D87E" w14:textId="27BF1365" w:rsidR="00EA07FA" w:rsidRDefault="005B7A53" w:rsidP="001C436A">
      <w:pPr>
        <w:jc w:val="both"/>
      </w:pPr>
      <w:r>
        <w:t xml:space="preserve">I have made the variables </w:t>
      </w:r>
      <w:proofErr w:type="spellStart"/>
      <w:r>
        <w:t>Startpoint</w:t>
      </w:r>
      <w:proofErr w:type="spellEnd"/>
      <w:r>
        <w:t xml:space="preserve">, endpoint and distance as public variable as </w:t>
      </w:r>
      <w:proofErr w:type="gramStart"/>
      <w:r w:rsidR="001C436A">
        <w:t>these variable</w:t>
      </w:r>
      <w:proofErr w:type="gramEnd"/>
      <w:r w:rsidR="001C436A">
        <w:t xml:space="preserve"> will be accessed and operations like adding and removing will be done on them so they better be public as they help with building the graph too.</w:t>
      </w:r>
    </w:p>
    <w:p w14:paraId="4DBC3093" w14:textId="77777777" w:rsidR="00EA07FA" w:rsidRDefault="00EA07FA" w:rsidP="00C62EC0"/>
    <w:p w14:paraId="619B3B22" w14:textId="03CEFF0D" w:rsidR="00842692" w:rsidRDefault="00842692" w:rsidP="00C62EC0"/>
    <w:p w14:paraId="471D3DCF" w14:textId="77777777" w:rsidR="000810F3" w:rsidRDefault="000810F3" w:rsidP="00C62EC0"/>
    <w:p w14:paraId="349731F4" w14:textId="688E1537" w:rsidR="000810F3" w:rsidRDefault="000810F3" w:rsidP="00C62EC0"/>
    <w:p w14:paraId="2DD0D31F" w14:textId="3F401491" w:rsidR="00D23BAC" w:rsidRDefault="00D23BAC" w:rsidP="00C62EC0"/>
    <w:p w14:paraId="1861E362" w14:textId="77777777" w:rsidR="00D23BAC" w:rsidRDefault="00D23BAC" w:rsidP="00C62EC0"/>
    <w:p w14:paraId="473EC30F" w14:textId="3BC940CA" w:rsidR="000810F3" w:rsidRDefault="00182581" w:rsidP="00FD21BC">
      <w:pPr>
        <w:jc w:val="both"/>
      </w:pPr>
      <w:r>
        <w:t xml:space="preserve">In this </w:t>
      </w:r>
      <w:r w:rsidR="00FD21BC">
        <w:t>class</w:t>
      </w:r>
      <w:r>
        <w:t xml:space="preserve"> I have created three variables which are the start point and the end point as well as the distance </w:t>
      </w:r>
      <w:r w:rsidR="00FD21BC">
        <w:t xml:space="preserve">between each and other point as with the </w:t>
      </w:r>
      <w:proofErr w:type="spellStart"/>
      <w:r w:rsidR="00FD21BC">
        <w:t>GraphEdge</w:t>
      </w:r>
      <w:proofErr w:type="spellEnd"/>
      <w:r w:rsidR="00FD21BC">
        <w:t xml:space="preserve"> method we represent the graph in the code as this three variables declares the points and the connected points as well.</w:t>
      </w:r>
      <w:r w:rsidR="00075FAA">
        <w:t xml:space="preserve"> In addition to that we compare the distance between the edges as if there are duplicates as the points will be </w:t>
      </w:r>
      <w:r w:rsidR="00F616E9">
        <w:t>same,</w:t>
      </w:r>
      <w:r w:rsidR="00075FAA">
        <w:t xml:space="preserve"> but the distance would be difference if yes it will allow it if no it will deny the process.</w:t>
      </w:r>
    </w:p>
    <w:p w14:paraId="0D80306A" w14:textId="6F74F0EF" w:rsidR="00FD21BC" w:rsidRDefault="00FD21BC" w:rsidP="00FD21BC">
      <w:pPr>
        <w:jc w:val="both"/>
      </w:pPr>
    </w:p>
    <w:p w14:paraId="4C9B7488" w14:textId="39A05CAC" w:rsidR="00FD21BC" w:rsidRDefault="00FD21BC" w:rsidP="00FD21BC">
      <w:pPr>
        <w:jc w:val="both"/>
      </w:pPr>
    </w:p>
    <w:p w14:paraId="558A3B8D" w14:textId="4ECB8EF5" w:rsidR="00FD21BC" w:rsidRDefault="00FD21BC" w:rsidP="00FD21BC">
      <w:pPr>
        <w:jc w:val="both"/>
      </w:pPr>
    </w:p>
    <w:p w14:paraId="4127B24D" w14:textId="299DD6D1" w:rsidR="00FD21BC" w:rsidRDefault="00FD21BC" w:rsidP="00FD21BC">
      <w:pPr>
        <w:jc w:val="both"/>
      </w:pPr>
    </w:p>
    <w:p w14:paraId="70573AC0" w14:textId="77777777" w:rsidR="000810F3" w:rsidRDefault="000810F3" w:rsidP="00C62EC0"/>
    <w:p w14:paraId="0BD9699A" w14:textId="77777777" w:rsidR="000810F3" w:rsidRDefault="000810F3" w:rsidP="00C62EC0"/>
    <w:p w14:paraId="6EFB501A" w14:textId="77777777" w:rsidR="000810F3" w:rsidRDefault="000810F3" w:rsidP="00C62EC0"/>
    <w:p w14:paraId="4BF13DC8" w14:textId="77777777" w:rsidR="000810F3" w:rsidRDefault="000810F3" w:rsidP="00C62EC0"/>
    <w:p w14:paraId="156E04BB" w14:textId="1F49DE85" w:rsidR="000810F3" w:rsidRDefault="00075FAA" w:rsidP="00075FAA">
      <w:pPr>
        <w:pStyle w:val="Heading2"/>
        <w:pBdr>
          <w:bottom w:val="single" w:sz="4" w:space="1" w:color="auto"/>
        </w:pBdr>
      </w:pPr>
      <w:bookmarkStart w:id="39" w:name="_Toc31007551"/>
      <w:proofErr w:type="spellStart"/>
      <w:r>
        <w:lastRenderedPageBreak/>
        <w:t>GraphNode</w:t>
      </w:r>
      <w:proofErr w:type="spellEnd"/>
      <w:r>
        <w:t xml:space="preserve"> class:</w:t>
      </w:r>
      <w:bookmarkEnd w:id="39"/>
    </w:p>
    <w:p w14:paraId="0CCCD128" w14:textId="7003B9DB" w:rsidR="000810F3" w:rsidRDefault="00075FAA" w:rsidP="00C62EC0">
      <w:r>
        <w:rPr>
          <w:noProof/>
        </w:rPr>
        <w:drawing>
          <wp:anchor distT="0" distB="0" distL="114300" distR="114300" simplePos="0" relativeHeight="251714560" behindDoc="0" locked="0" layoutInCell="1" allowOverlap="1" wp14:anchorId="0554827D" wp14:editId="1527686B">
            <wp:simplePos x="0" y="0"/>
            <wp:positionH relativeFrom="margin">
              <wp:posOffset>232410</wp:posOffset>
            </wp:positionH>
            <wp:positionV relativeFrom="paragraph">
              <wp:posOffset>220980</wp:posOffset>
            </wp:positionV>
            <wp:extent cx="2430780" cy="3613785"/>
            <wp:effectExtent l="95250" t="57150" r="26670" b="6286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0780" cy="3613785"/>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BB3E6A0" w14:textId="133B965A" w:rsidR="000810F3" w:rsidRDefault="000810F3" w:rsidP="00C62EC0"/>
    <w:p w14:paraId="6E44C09C" w14:textId="77777777" w:rsidR="000810F3" w:rsidRDefault="000810F3" w:rsidP="002614E3">
      <w:pPr>
        <w:jc w:val="both"/>
      </w:pPr>
    </w:p>
    <w:p w14:paraId="71439B6F" w14:textId="18051BA1" w:rsidR="000810F3" w:rsidRDefault="002614E3" w:rsidP="009216A1">
      <w:pPr>
        <w:jc w:val="both"/>
      </w:pPr>
      <w:r>
        <w:t xml:space="preserve">The variables p and key are assigned as public as these two variables will be used in nearly every class. In addition to that, I want the main class to access as well as change the data that P and key holds as I want to create points and to assign key into them. However, the </w:t>
      </w:r>
      <w:proofErr w:type="spellStart"/>
      <w:r>
        <w:t>boolean</w:t>
      </w:r>
      <w:proofErr w:type="spellEnd"/>
      <w:r>
        <w:t xml:space="preserve"> variable visited is private because it is a sensitive variable as I want other classes to access info as it is important in order to decide the where the point will travel next. However, if the </w:t>
      </w:r>
      <w:proofErr w:type="gramStart"/>
      <w:r>
        <w:t>each and every</w:t>
      </w:r>
      <w:proofErr w:type="gramEnd"/>
      <w:r>
        <w:t xml:space="preserve"> class change it would be a mess and the code will fail to function.</w:t>
      </w:r>
    </w:p>
    <w:p w14:paraId="4DF47856" w14:textId="0AEC193B" w:rsidR="000810F3" w:rsidRDefault="009216A1" w:rsidP="009216A1">
      <w:pPr>
        <w:jc w:val="both"/>
      </w:pPr>
      <w:r>
        <w:t>As well as that the verges variable that holds the linked list is public as it is obvious that we want to add data into the list and to remove data as well so it better be public</w:t>
      </w:r>
      <w:r w:rsidR="005B7A53">
        <w:t xml:space="preserve"> and every linked list throughout the code has the same explanation</w:t>
      </w:r>
      <w:r>
        <w:t xml:space="preserve">. </w:t>
      </w:r>
    </w:p>
    <w:p w14:paraId="024652AC" w14:textId="47840050" w:rsidR="000810F3" w:rsidRDefault="000810F3" w:rsidP="00C62EC0"/>
    <w:p w14:paraId="373B6200" w14:textId="37FC5245" w:rsidR="000810F3" w:rsidRDefault="000810F3" w:rsidP="00C62EC0"/>
    <w:p w14:paraId="2B44028E" w14:textId="10C55C37" w:rsidR="000810F3" w:rsidRDefault="00FD21BC" w:rsidP="00722DFB">
      <w:pPr>
        <w:jc w:val="both"/>
      </w:pPr>
      <w:r>
        <w:t xml:space="preserve">In this class </w:t>
      </w:r>
      <w:r w:rsidR="00722DFB">
        <w:t>we create the variables as well as the linked list data structure where the first two variable are used to create a point which is the p variable as well as that the key variable is to define and call the points whenever we want to add, remove and adjust. Moreover, this class is used to mark points as visited as well as to mark them as not visited and as we agreed in the algorithm that we want to mark the whole points except the source one to we could mark what paths have we visited. In addition to that, we have assigned the linked list into the variable verges. However, this whole class won’t function without the following class</w:t>
      </w:r>
      <w:r w:rsidR="008A08EC">
        <w:t>.</w:t>
      </w:r>
    </w:p>
    <w:p w14:paraId="2E85ED1B" w14:textId="2D601225" w:rsidR="000810F3" w:rsidRDefault="000810F3" w:rsidP="00C62EC0"/>
    <w:p w14:paraId="59A4D44E" w14:textId="23719D63" w:rsidR="00075FAA" w:rsidRDefault="00075FAA" w:rsidP="00C62EC0"/>
    <w:p w14:paraId="4AEA96E5" w14:textId="77777777" w:rsidR="00075FAA" w:rsidRDefault="00075FAA" w:rsidP="00C62EC0"/>
    <w:p w14:paraId="29C09680" w14:textId="241751EF" w:rsidR="000810F3" w:rsidRDefault="00075FAA" w:rsidP="00075FAA">
      <w:pPr>
        <w:pStyle w:val="Heading2"/>
        <w:pBdr>
          <w:bottom w:val="single" w:sz="4" w:space="1" w:color="auto"/>
        </w:pBdr>
      </w:pPr>
      <w:bookmarkStart w:id="40" w:name="_Toc31007552"/>
      <w:proofErr w:type="spellStart"/>
      <w:r>
        <w:t>ShortestPath</w:t>
      </w:r>
      <w:proofErr w:type="spellEnd"/>
      <w:r>
        <w:t xml:space="preserve"> class:</w:t>
      </w:r>
      <w:bookmarkEnd w:id="40"/>
    </w:p>
    <w:p w14:paraId="1414F4FE" w14:textId="2B8D17D1" w:rsidR="000810F3" w:rsidRDefault="000810F3" w:rsidP="00C62EC0"/>
    <w:p w14:paraId="09072F72" w14:textId="5ED771B5" w:rsidR="00075FAA" w:rsidRDefault="00075FAA" w:rsidP="00C62EC0">
      <w:r>
        <w:rPr>
          <w:noProof/>
        </w:rPr>
        <w:lastRenderedPageBreak/>
        <w:drawing>
          <wp:anchor distT="0" distB="0" distL="114300" distR="114300" simplePos="0" relativeHeight="251716608" behindDoc="0" locked="0" layoutInCell="1" allowOverlap="1" wp14:anchorId="4B6DADA2" wp14:editId="3965627F">
            <wp:simplePos x="0" y="0"/>
            <wp:positionH relativeFrom="margin">
              <wp:align>left</wp:align>
            </wp:positionH>
            <wp:positionV relativeFrom="paragraph">
              <wp:posOffset>13335</wp:posOffset>
            </wp:positionV>
            <wp:extent cx="3346450" cy="2239311"/>
            <wp:effectExtent l="95250" t="57150" r="25400" b="660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6450" cy="2239311"/>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849B53E" w14:textId="21DD4134" w:rsidR="00D0246A" w:rsidRDefault="009216A1" w:rsidP="00D0246A">
      <w:pPr>
        <w:jc w:val="both"/>
      </w:pPr>
      <w:r>
        <w:t>The</w:t>
      </w:r>
      <w:r w:rsidR="00D0246A">
        <w:t xml:space="preserve"> </w:t>
      </w:r>
      <w:r>
        <w:t xml:space="preserve">variables </w:t>
      </w:r>
      <w:proofErr w:type="gramStart"/>
      <w:r w:rsidR="00D0246A">
        <w:t>points</w:t>
      </w:r>
      <w:proofErr w:type="gramEnd"/>
      <w:r>
        <w:t xml:space="preserve"> and direction </w:t>
      </w:r>
      <w:r w:rsidR="00D0246A">
        <w:t xml:space="preserve">are private as the points variable is a held in a set and this set shouldn’t be manipulated from other classes but can be accessed in order to do some operations. In addition to that, the Boolean direction is a variable that is used as a decider to do certain operation or not therefore it shouldn’t be public.  </w:t>
      </w:r>
    </w:p>
    <w:p w14:paraId="2743916A" w14:textId="662E5677" w:rsidR="00075FAA" w:rsidRDefault="00075FAA" w:rsidP="00C62EC0"/>
    <w:p w14:paraId="21D3E3A2" w14:textId="58D08927" w:rsidR="00075FAA" w:rsidRDefault="00075FAA" w:rsidP="00C62EC0"/>
    <w:p w14:paraId="532A8C10" w14:textId="77777777" w:rsidR="00075FAA" w:rsidRDefault="00075FAA" w:rsidP="00C62EC0"/>
    <w:p w14:paraId="737CE541" w14:textId="58744748" w:rsidR="00075FAA" w:rsidRDefault="00075FAA" w:rsidP="00075FAA">
      <w:pPr>
        <w:jc w:val="both"/>
      </w:pPr>
      <w:r>
        <w:t xml:space="preserve">In this piece of code, first of all, we import the </w:t>
      </w:r>
      <w:proofErr w:type="gramStart"/>
      <w:r w:rsidR="008B23E5">
        <w:t>java.util’s</w:t>
      </w:r>
      <w:proofErr w:type="gramEnd"/>
      <w:r w:rsidR="008B23E5">
        <w:t xml:space="preserve"> as if we want to use arrays, HashMap, HashSet, and linked list furthermore in the code we have to import them. In addition to that, </w:t>
      </w:r>
      <w:r>
        <w:t xml:space="preserve"> we declare the HashSet function</w:t>
      </w:r>
      <w:r w:rsidR="008B23E5">
        <w:t xml:space="preserve"> in order to set the points that we inserted from the graph inside this set and I used HashSet in order to deny duplicate data as in our case it is not recommendable</w:t>
      </w:r>
      <w:r>
        <w:t xml:space="preserve"> </w:t>
      </w:r>
      <w:r w:rsidR="008B23E5">
        <w:t xml:space="preserve">which </w:t>
      </w:r>
      <w:r>
        <w:t xml:space="preserve">we assign it to the variable nodes(points) as well as that we used the Arrays.aslist() method to solve the only problem of the HashSet as we said that the elements within the set won’t be in the order they were inserted in, however the Arrays.aslist method makes it an ordered list. </w:t>
      </w:r>
    </w:p>
    <w:p w14:paraId="7FDF8133" w14:textId="3C6C7EE2" w:rsidR="008B23E5" w:rsidRDefault="008B23E5" w:rsidP="00075FAA">
      <w:pPr>
        <w:jc w:val="both"/>
      </w:pPr>
    </w:p>
    <w:p w14:paraId="294C7999" w14:textId="75E19FB8" w:rsidR="008B23E5" w:rsidRDefault="008B23E5" w:rsidP="00075FAA">
      <w:pPr>
        <w:jc w:val="both"/>
      </w:pPr>
    </w:p>
    <w:p w14:paraId="6BB95E70" w14:textId="1F6DE9DC" w:rsidR="008B23E5" w:rsidRDefault="008B23E5" w:rsidP="00075FAA">
      <w:pPr>
        <w:jc w:val="both"/>
      </w:pPr>
    </w:p>
    <w:p w14:paraId="4FD8EEC3" w14:textId="4E49FA4A" w:rsidR="000810F3" w:rsidRDefault="000810F3" w:rsidP="00C62EC0"/>
    <w:p w14:paraId="0713DA41" w14:textId="1FA89C46" w:rsidR="00075FAA" w:rsidRDefault="00075FAA" w:rsidP="00C62EC0"/>
    <w:p w14:paraId="227FE6CC" w14:textId="1FC5F0E2" w:rsidR="00075FAA" w:rsidRDefault="00075FAA" w:rsidP="00C62EC0"/>
    <w:p w14:paraId="07B6E09A" w14:textId="0DD326E6" w:rsidR="00075FAA" w:rsidRDefault="00075FAA" w:rsidP="00C62EC0"/>
    <w:p w14:paraId="37014D6E" w14:textId="48043BEB" w:rsidR="008B23E5" w:rsidRDefault="008B23E5" w:rsidP="00C62EC0"/>
    <w:p w14:paraId="657B80BC" w14:textId="4E068862" w:rsidR="008B23E5" w:rsidRDefault="008B23E5" w:rsidP="00C62EC0"/>
    <w:p w14:paraId="6BAAFA81" w14:textId="19591E14" w:rsidR="008B23E5" w:rsidRDefault="008B23E5" w:rsidP="00C62EC0"/>
    <w:p w14:paraId="0AE39872" w14:textId="57C2CFAE" w:rsidR="008B23E5" w:rsidRDefault="004F793B" w:rsidP="00C62EC0">
      <w:r>
        <w:rPr>
          <w:noProof/>
        </w:rPr>
        <w:lastRenderedPageBreak/>
        <w:drawing>
          <wp:anchor distT="0" distB="0" distL="114300" distR="114300" simplePos="0" relativeHeight="251718656" behindDoc="0" locked="0" layoutInCell="1" allowOverlap="1" wp14:anchorId="67A628F7" wp14:editId="0F1046E9">
            <wp:simplePos x="0" y="0"/>
            <wp:positionH relativeFrom="column">
              <wp:posOffset>0</wp:posOffset>
            </wp:positionH>
            <wp:positionV relativeFrom="paragraph">
              <wp:posOffset>259080</wp:posOffset>
            </wp:positionV>
            <wp:extent cx="5486400" cy="1569720"/>
            <wp:effectExtent l="95250" t="57150" r="19050" b="4953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569720"/>
                    </a:xfrm>
                    <a:prstGeom prst="rect">
                      <a:avLst/>
                    </a:prstGeom>
                    <a:effectLst>
                      <a:outerShdw blurRad="50800" dist="38100" dir="10800000" algn="r" rotWithShape="0">
                        <a:prstClr val="black">
                          <a:alpha val="40000"/>
                        </a:prstClr>
                      </a:outerShdw>
                    </a:effectLst>
                  </pic:spPr>
                </pic:pic>
              </a:graphicData>
            </a:graphic>
          </wp:anchor>
        </w:drawing>
      </w:r>
    </w:p>
    <w:p w14:paraId="5CF4187D" w14:textId="77CF25DB" w:rsidR="008B23E5" w:rsidRDefault="008B23E5" w:rsidP="00C62EC0"/>
    <w:p w14:paraId="42D51657" w14:textId="2DEBD877" w:rsidR="008B23E5" w:rsidRDefault="008B23E5" w:rsidP="00123A49">
      <w:pPr>
        <w:jc w:val="both"/>
      </w:pPr>
      <w:r>
        <w:t xml:space="preserve">In this second part, we </w:t>
      </w:r>
      <w:r w:rsidR="00CC737F">
        <w:t xml:space="preserve">create a method in order to add points from the graph as the add </w:t>
      </w:r>
      <w:r w:rsidR="00123A49">
        <w:t>verge</w:t>
      </w:r>
      <w:r w:rsidR="00CC737F">
        <w:t xml:space="preserve"> method</w:t>
      </w:r>
      <w:r w:rsidR="00123A49">
        <w:t xml:space="preserve"> will add the points if this point </w:t>
      </w:r>
      <w:r w:rsidR="005B7A53">
        <w:t>isn’t</w:t>
      </w:r>
      <w:r w:rsidR="00123A49">
        <w:t xml:space="preserve"> added yet as the set method denies duplicates. In addition to that, we called the </w:t>
      </w:r>
      <w:proofErr w:type="spellStart"/>
      <w:r w:rsidR="00123A49">
        <w:t>addSecondVerge</w:t>
      </w:r>
      <w:proofErr w:type="spellEnd"/>
      <w:r w:rsidR="00123A49">
        <w:t xml:space="preserve"> method which we will discuss in the next part which basically helps us with avoiding duplicates.</w:t>
      </w:r>
    </w:p>
    <w:p w14:paraId="4BDA75CB" w14:textId="16E5D9B2" w:rsidR="00123A49" w:rsidRDefault="00123A49" w:rsidP="00C62EC0"/>
    <w:p w14:paraId="0ADD3931" w14:textId="611C0925" w:rsidR="00123A49" w:rsidRDefault="00123A49" w:rsidP="00C62EC0">
      <w:r>
        <w:rPr>
          <w:noProof/>
        </w:rPr>
        <w:drawing>
          <wp:anchor distT="0" distB="0" distL="114300" distR="114300" simplePos="0" relativeHeight="251720704" behindDoc="0" locked="0" layoutInCell="1" allowOverlap="1" wp14:anchorId="0B97C8EE" wp14:editId="2A225E66">
            <wp:simplePos x="0" y="0"/>
            <wp:positionH relativeFrom="column">
              <wp:posOffset>0</wp:posOffset>
            </wp:positionH>
            <wp:positionV relativeFrom="paragraph">
              <wp:posOffset>251460</wp:posOffset>
            </wp:positionV>
            <wp:extent cx="5486400" cy="1703705"/>
            <wp:effectExtent l="95250" t="57150" r="19050" b="488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703705"/>
                    </a:xfrm>
                    <a:prstGeom prst="rect">
                      <a:avLst/>
                    </a:prstGeom>
                    <a:effectLst>
                      <a:outerShdw blurRad="50800" dist="38100" dir="10800000" algn="r" rotWithShape="0">
                        <a:prstClr val="black">
                          <a:alpha val="40000"/>
                        </a:prstClr>
                      </a:outerShdw>
                    </a:effectLst>
                  </pic:spPr>
                </pic:pic>
              </a:graphicData>
            </a:graphic>
          </wp:anchor>
        </w:drawing>
      </w:r>
    </w:p>
    <w:p w14:paraId="7E8A522E" w14:textId="79A67990" w:rsidR="008B23E5" w:rsidRDefault="008B23E5" w:rsidP="00C62EC0"/>
    <w:p w14:paraId="0AA88CBB" w14:textId="3B72AC85" w:rsidR="008B23E5" w:rsidRDefault="00123A49" w:rsidP="00CC6162">
      <w:pPr>
        <w:jc w:val="both"/>
      </w:pPr>
      <w:r>
        <w:t xml:space="preserve">This method allows us to pass by all the verges we have which will give us the indicator whether there is duplicates or not verges wise as well as that the for loop checks the verges and if there is a duplicate with a difference distance it </w:t>
      </w:r>
      <w:r w:rsidR="00CC6162">
        <w:t>updates the new distance.</w:t>
      </w:r>
    </w:p>
    <w:p w14:paraId="39513FA9" w14:textId="3487AB33" w:rsidR="00CC6162" w:rsidRDefault="00CC6162" w:rsidP="00CC6162">
      <w:pPr>
        <w:jc w:val="both"/>
      </w:pPr>
      <w:r>
        <w:t>And if the input value isn’t a duplicate the program adds it as a new verge.</w:t>
      </w:r>
    </w:p>
    <w:p w14:paraId="53BFA216" w14:textId="5BC06C70" w:rsidR="00CC6162" w:rsidRDefault="00CC6162" w:rsidP="00CC6162">
      <w:pPr>
        <w:jc w:val="both"/>
      </w:pPr>
    </w:p>
    <w:p w14:paraId="000CEBA5" w14:textId="0AB8BC16" w:rsidR="00A3623E" w:rsidRDefault="00A3623E" w:rsidP="00CC6162">
      <w:pPr>
        <w:jc w:val="both"/>
      </w:pPr>
    </w:p>
    <w:p w14:paraId="6C1452BC" w14:textId="77777777" w:rsidR="00A3623E" w:rsidRDefault="00A3623E" w:rsidP="00CC6162">
      <w:pPr>
        <w:jc w:val="both"/>
      </w:pPr>
    </w:p>
    <w:p w14:paraId="70EB90CA" w14:textId="4A656ED5" w:rsidR="00CC6162" w:rsidRDefault="00CC6162" w:rsidP="00CC6162">
      <w:pPr>
        <w:jc w:val="both"/>
      </w:pPr>
    </w:p>
    <w:p w14:paraId="43FBE6BE" w14:textId="4260F78D" w:rsidR="008B23E5" w:rsidRDefault="008B23E5" w:rsidP="00C62EC0"/>
    <w:p w14:paraId="0E291903" w14:textId="6368881F" w:rsidR="008B23E5" w:rsidRDefault="008B23E5" w:rsidP="00C62EC0"/>
    <w:p w14:paraId="023259BA" w14:textId="71E14B03" w:rsidR="008B23E5" w:rsidRDefault="00C55E57" w:rsidP="00C55E57">
      <w:pPr>
        <w:pStyle w:val="Heading2"/>
        <w:pBdr>
          <w:bottom w:val="single" w:sz="4" w:space="1" w:color="auto"/>
        </w:pBdr>
      </w:pPr>
      <w:bookmarkStart w:id="41" w:name="_Toc31007553"/>
      <w:r>
        <w:lastRenderedPageBreak/>
        <w:t>Input validation and error handling</w:t>
      </w:r>
      <w:r w:rsidR="000B5DCC">
        <w:t xml:space="preserve"> 1</w:t>
      </w:r>
      <w:r>
        <w:t>:</w:t>
      </w:r>
      <w:bookmarkEnd w:id="41"/>
    </w:p>
    <w:p w14:paraId="345C205F" w14:textId="7CC076CD" w:rsidR="00C55E57" w:rsidRDefault="00C55E57" w:rsidP="00C62EC0"/>
    <w:p w14:paraId="4B312227" w14:textId="4AD1D955" w:rsidR="008B23E5" w:rsidRDefault="00C71465" w:rsidP="00C62EC0">
      <w:r>
        <w:rPr>
          <w:noProof/>
        </w:rPr>
        <w:drawing>
          <wp:anchor distT="0" distB="0" distL="114300" distR="114300" simplePos="0" relativeHeight="251722752" behindDoc="0" locked="0" layoutInCell="1" allowOverlap="1" wp14:anchorId="6F8B7E99" wp14:editId="3EDC4B2D">
            <wp:simplePos x="0" y="0"/>
            <wp:positionH relativeFrom="column">
              <wp:posOffset>0</wp:posOffset>
            </wp:positionH>
            <wp:positionV relativeFrom="paragraph">
              <wp:posOffset>259080</wp:posOffset>
            </wp:positionV>
            <wp:extent cx="5486400" cy="1805940"/>
            <wp:effectExtent l="95250" t="57150" r="19050" b="609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805940"/>
                    </a:xfrm>
                    <a:prstGeom prst="rect">
                      <a:avLst/>
                    </a:prstGeom>
                    <a:effectLst>
                      <a:outerShdw blurRad="50800" dist="38100" dir="10800000" algn="r" rotWithShape="0">
                        <a:prstClr val="black">
                          <a:alpha val="40000"/>
                        </a:prstClr>
                      </a:outerShdw>
                    </a:effectLst>
                  </pic:spPr>
                </pic:pic>
              </a:graphicData>
            </a:graphic>
          </wp:anchor>
        </w:drawing>
      </w:r>
    </w:p>
    <w:p w14:paraId="670B0236" w14:textId="716E178F" w:rsidR="008B23E5" w:rsidRDefault="008B23E5" w:rsidP="00C62EC0"/>
    <w:p w14:paraId="18CB9D8F" w14:textId="0BFF8A28" w:rsidR="008B23E5" w:rsidRDefault="00E57D9D" w:rsidP="00C71465">
      <w:pPr>
        <w:jc w:val="both"/>
      </w:pPr>
      <w:r>
        <w:t xml:space="preserve">Regarding input validation and as we reached the piece of code that handles input validation and error handling as this piece of code sends an error by using the </w:t>
      </w:r>
      <w:proofErr w:type="spellStart"/>
      <w:r>
        <w:t>isEmpt</w:t>
      </w:r>
      <w:r w:rsidR="00C71465">
        <w:t>y</w:t>
      </w:r>
      <w:proofErr w:type="spellEnd"/>
      <w:r>
        <w:t>() method that we were allowed to implement it because of the data structure linked list we have used as it che</w:t>
      </w:r>
      <w:r w:rsidR="00C71465">
        <w:t>c</w:t>
      </w:r>
      <w:r>
        <w:t>ks if there is no verges implemented and if the list empty we send the user a message that the point entered has no verges, which means no operations can be applied on it.</w:t>
      </w:r>
      <w:r w:rsidR="00C71465">
        <w:t xml:space="preserve"> In addition to that, regarding the input validation I will discuss more about as soon as we reach the next part of the code that address this header.</w:t>
      </w:r>
    </w:p>
    <w:p w14:paraId="6563DCC6" w14:textId="15292885" w:rsidR="00C71465" w:rsidRDefault="00C71465" w:rsidP="00C71465">
      <w:pPr>
        <w:jc w:val="both"/>
      </w:pPr>
    </w:p>
    <w:p w14:paraId="77DF6A5C" w14:textId="34E943E9" w:rsidR="008B23E5" w:rsidRDefault="008B23E5" w:rsidP="00C62EC0"/>
    <w:p w14:paraId="0F711832" w14:textId="67042D76" w:rsidR="008B23E5" w:rsidRDefault="00C71465" w:rsidP="00C62EC0">
      <w:r>
        <w:rPr>
          <w:noProof/>
        </w:rPr>
        <w:drawing>
          <wp:anchor distT="0" distB="0" distL="114300" distR="114300" simplePos="0" relativeHeight="251724800" behindDoc="0" locked="0" layoutInCell="1" allowOverlap="1" wp14:anchorId="6E7AD360" wp14:editId="0BE380E8">
            <wp:simplePos x="0" y="0"/>
            <wp:positionH relativeFrom="column">
              <wp:posOffset>-213360</wp:posOffset>
            </wp:positionH>
            <wp:positionV relativeFrom="paragraph">
              <wp:posOffset>55245</wp:posOffset>
            </wp:positionV>
            <wp:extent cx="4716780" cy="2271395"/>
            <wp:effectExtent l="95250" t="57150" r="26670" b="527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6780" cy="2271395"/>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581BE8D" w14:textId="426F1BE4" w:rsidR="008B23E5" w:rsidRDefault="008B23E5" w:rsidP="00C62EC0"/>
    <w:p w14:paraId="54B5C782" w14:textId="5CB3A0BD" w:rsidR="008B23E5" w:rsidRDefault="008B23E5" w:rsidP="00C62EC0"/>
    <w:p w14:paraId="722A5CAE" w14:textId="5E32803C" w:rsidR="008B23E5" w:rsidRDefault="008B23E5" w:rsidP="00C62EC0"/>
    <w:p w14:paraId="526E75E8" w14:textId="703C9277" w:rsidR="008B23E5" w:rsidRDefault="008B23E5" w:rsidP="00C62EC0"/>
    <w:p w14:paraId="1DE6CEAF" w14:textId="3A93DBC7" w:rsidR="008B23E5" w:rsidRDefault="008B23E5" w:rsidP="00C62EC0"/>
    <w:p w14:paraId="556330B7" w14:textId="5950CB00" w:rsidR="008B23E5" w:rsidRDefault="008B23E5" w:rsidP="00C62EC0"/>
    <w:p w14:paraId="0B8895C5" w14:textId="11E66715" w:rsidR="008B23E5" w:rsidRDefault="008B23E5" w:rsidP="00C62EC0"/>
    <w:p w14:paraId="4F0D532A" w14:textId="4D3C577C" w:rsidR="008B23E5" w:rsidRDefault="008B23E5" w:rsidP="00C62EC0"/>
    <w:p w14:paraId="1EF51919" w14:textId="5524AA20" w:rsidR="008B23E5" w:rsidRDefault="008B23E5" w:rsidP="00C62EC0"/>
    <w:p w14:paraId="7A9F6B82" w14:textId="65983DDE" w:rsidR="00C55E57" w:rsidRDefault="00C71465" w:rsidP="00C444E6">
      <w:pPr>
        <w:jc w:val="both"/>
      </w:pPr>
      <w:r>
        <w:t xml:space="preserve">The first method checks whether there is a verge that connect the points or not as well as that the second method </w:t>
      </w:r>
      <w:r w:rsidR="00C444E6">
        <w:t xml:space="preserve">is the process to set all the points as unvisited as the </w:t>
      </w:r>
      <w:proofErr w:type="spellStart"/>
      <w:r w:rsidR="00C444E6">
        <w:t>devisit</w:t>
      </w:r>
      <w:proofErr w:type="spellEnd"/>
      <w:r w:rsidR="00C444E6">
        <w:t xml:space="preserve"> method apply this operation and this method is used in our code in order to be able to run the code for multiple time as each time would need to apply this method.</w:t>
      </w:r>
      <w:r>
        <w:t xml:space="preserve"> </w:t>
      </w:r>
    </w:p>
    <w:p w14:paraId="1C8A6397" w14:textId="442CFAFD" w:rsidR="00C444E6" w:rsidRDefault="00C444E6" w:rsidP="00C444E6">
      <w:pPr>
        <w:jc w:val="both"/>
      </w:pPr>
      <w:r>
        <w:rPr>
          <w:noProof/>
        </w:rPr>
        <w:lastRenderedPageBreak/>
        <w:drawing>
          <wp:anchor distT="0" distB="0" distL="114300" distR="114300" simplePos="0" relativeHeight="251726848" behindDoc="0" locked="0" layoutInCell="1" allowOverlap="1" wp14:anchorId="0CA5A56A" wp14:editId="509D3733">
            <wp:simplePos x="0" y="0"/>
            <wp:positionH relativeFrom="column">
              <wp:posOffset>0</wp:posOffset>
            </wp:positionH>
            <wp:positionV relativeFrom="paragraph">
              <wp:posOffset>251460</wp:posOffset>
            </wp:positionV>
            <wp:extent cx="5486400" cy="2908300"/>
            <wp:effectExtent l="95250" t="57150" r="19050" b="635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908300"/>
                    </a:xfrm>
                    <a:prstGeom prst="rect">
                      <a:avLst/>
                    </a:prstGeom>
                    <a:effectLst>
                      <a:outerShdw blurRad="50800" dist="38100" dir="10800000" algn="r" rotWithShape="0">
                        <a:prstClr val="black">
                          <a:alpha val="40000"/>
                        </a:prstClr>
                      </a:outerShdw>
                    </a:effectLst>
                  </pic:spPr>
                </pic:pic>
              </a:graphicData>
            </a:graphic>
          </wp:anchor>
        </w:drawing>
      </w:r>
    </w:p>
    <w:p w14:paraId="1402FA68" w14:textId="514D23DF" w:rsidR="00C55E57" w:rsidRDefault="00C55E57" w:rsidP="00C62EC0"/>
    <w:p w14:paraId="176615C7" w14:textId="2DACDD6B" w:rsidR="00C55E57" w:rsidRDefault="00C444E6" w:rsidP="001E5A92">
      <w:pPr>
        <w:jc w:val="both"/>
      </w:pPr>
      <w:r>
        <w:t>This method could be our most important and the longest one I will divide it to parts to make it easier to understand. So, the first part is the part</w:t>
      </w:r>
      <w:r w:rsidR="00124180">
        <w:t xml:space="preserve"> we declare our start and end points as well as that it is</w:t>
      </w:r>
      <w:r>
        <w:t xml:space="preserve"> where we want to follow the path that provides us with the shortest distance and we will achieve that by following the way that we reached for each and every point as we keep a pointer</w:t>
      </w:r>
      <w:r w:rsidR="001E5A92">
        <w:t xml:space="preserve"> to the point that we came from until we reach the end point and to do that we implemented the </w:t>
      </w:r>
      <w:proofErr w:type="spellStart"/>
      <w:r w:rsidR="001E5A92">
        <w:t>HasMap</w:t>
      </w:r>
      <w:proofErr w:type="spellEnd"/>
      <w:r w:rsidR="001E5A92">
        <w:t>.</w:t>
      </w:r>
    </w:p>
    <w:p w14:paraId="11B6615A" w14:textId="64FF6CB1" w:rsidR="001E5A92" w:rsidRDefault="001E5A92" w:rsidP="006735E9">
      <w:pPr>
        <w:jc w:val="both"/>
      </w:pPr>
      <w:r>
        <w:t xml:space="preserve">In addition to that we implemented the for loop in order to set </w:t>
      </w:r>
      <w:proofErr w:type="gramStart"/>
      <w:r>
        <w:t>each and every</w:t>
      </w:r>
      <w:proofErr w:type="gramEnd"/>
      <w:r>
        <w:t xml:space="preserve"> point distance to infinity except the start point as the distance from the source to the source should be zero. Moreover, the second for loop is to pass by all the points that is reachable from the start point</w:t>
      </w:r>
      <w:r w:rsidR="00A92294">
        <w:t xml:space="preserve"> and to keep track of the pointer we assign them to the adjust to method</w:t>
      </w:r>
      <w:r>
        <w:t>.</w:t>
      </w:r>
    </w:p>
    <w:p w14:paraId="0A1BD6BC" w14:textId="428E314E" w:rsidR="001E5A92" w:rsidRDefault="001E5A92" w:rsidP="001E5A92"/>
    <w:p w14:paraId="6406675C" w14:textId="64B80F15" w:rsidR="000B5DCC" w:rsidRDefault="000B5DCC" w:rsidP="001E5A92"/>
    <w:p w14:paraId="04279098" w14:textId="7CE2C346" w:rsidR="000B5DCC" w:rsidRDefault="000B5DCC" w:rsidP="001E5A92"/>
    <w:p w14:paraId="226A4D24" w14:textId="631E2987" w:rsidR="000B5DCC" w:rsidRDefault="000B5DCC" w:rsidP="001E5A92"/>
    <w:p w14:paraId="172C1CE0" w14:textId="77777777" w:rsidR="000B5DCC" w:rsidRDefault="000B5DCC" w:rsidP="001E5A92"/>
    <w:p w14:paraId="320A7A30" w14:textId="477C14FC" w:rsidR="001E5A92" w:rsidRDefault="000B5DCC" w:rsidP="000B5DCC">
      <w:pPr>
        <w:pStyle w:val="Heading1"/>
      </w:pPr>
      <w:bookmarkStart w:id="42" w:name="_Toc31007554"/>
      <w:r>
        <w:lastRenderedPageBreak/>
        <w:t>Input validation and error handling 2:</w:t>
      </w:r>
      <w:bookmarkEnd w:id="42"/>
    </w:p>
    <w:p w14:paraId="3864F897" w14:textId="28CF0797" w:rsidR="001E5A92" w:rsidRDefault="000B5DCC" w:rsidP="001E5A92">
      <w:r>
        <w:rPr>
          <w:noProof/>
        </w:rPr>
        <w:drawing>
          <wp:anchor distT="0" distB="0" distL="114300" distR="114300" simplePos="0" relativeHeight="251728896" behindDoc="0" locked="0" layoutInCell="1" allowOverlap="1" wp14:anchorId="2963021A" wp14:editId="58B6227E">
            <wp:simplePos x="0" y="0"/>
            <wp:positionH relativeFrom="column">
              <wp:posOffset>0</wp:posOffset>
            </wp:positionH>
            <wp:positionV relativeFrom="paragraph">
              <wp:posOffset>250825</wp:posOffset>
            </wp:positionV>
            <wp:extent cx="5486400" cy="1433830"/>
            <wp:effectExtent l="95250" t="57150" r="19050" b="520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433830"/>
                    </a:xfrm>
                    <a:prstGeom prst="rect">
                      <a:avLst/>
                    </a:prstGeom>
                    <a:effectLst>
                      <a:outerShdw blurRad="50800" dist="38100" dir="10800000" algn="r" rotWithShape="0">
                        <a:prstClr val="black">
                          <a:alpha val="40000"/>
                        </a:prstClr>
                      </a:outerShdw>
                    </a:effectLst>
                  </pic:spPr>
                </pic:pic>
              </a:graphicData>
            </a:graphic>
          </wp:anchor>
        </w:drawing>
      </w:r>
    </w:p>
    <w:p w14:paraId="4DB8DEE9" w14:textId="3977ADCA" w:rsidR="008B23E5" w:rsidRDefault="001E5A92" w:rsidP="002A66E0">
      <w:pPr>
        <w:jc w:val="both"/>
      </w:pPr>
      <w:r>
        <w:t xml:space="preserve"> </w:t>
      </w:r>
    </w:p>
    <w:p w14:paraId="34C67DEE" w14:textId="3DD9DE2A" w:rsidR="008B23E5" w:rsidRDefault="008B23E5" w:rsidP="002A66E0">
      <w:pPr>
        <w:jc w:val="both"/>
      </w:pPr>
    </w:p>
    <w:p w14:paraId="6A2CCEC4" w14:textId="5A7D29A7" w:rsidR="008B23E5" w:rsidRDefault="000B5DCC" w:rsidP="002A66E0">
      <w:pPr>
        <w:jc w:val="both"/>
      </w:pPr>
      <w:r>
        <w:t xml:space="preserve">This part of code is the second error handling situation as we see I created this loop which will keep on functioning </w:t>
      </w:r>
      <w:proofErr w:type="gramStart"/>
      <w:r>
        <w:t>as long as</w:t>
      </w:r>
      <w:proofErr w:type="gramEnd"/>
      <w:r>
        <w:t xml:space="preserve"> there is a point that </w:t>
      </w:r>
      <w:r w:rsidR="002A66E0">
        <w:t>is</w:t>
      </w:r>
      <w:r>
        <w:t xml:space="preserve"> not </w:t>
      </w:r>
      <w:r w:rsidR="002A66E0">
        <w:t xml:space="preserve">marked as unvisited within our range. However, the first if statement is occurred whenever we didn’t reach the end point and there are no points between them which means that the end point isn’t reachable then we would send an error message which will notify the user that there are no path between the start point and the end point </w:t>
      </w:r>
      <w:r>
        <w:t xml:space="preserve"> </w:t>
      </w:r>
      <w:r w:rsidR="002A66E0">
        <w:t>and with that we have completed the error handling and input validation report as there are no other possible ways to do an error and these two messages covers the errors that could occur throughout the journey of finding the shortest path.</w:t>
      </w:r>
    </w:p>
    <w:p w14:paraId="0EB3D2EC" w14:textId="08B206FA" w:rsidR="002A66E0" w:rsidRDefault="002A66E0" w:rsidP="002A66E0">
      <w:pPr>
        <w:jc w:val="both"/>
      </w:pPr>
      <w:r>
        <w:t>Moreover, and going back to the code explanations the second if statement is to when the not visited point is the end point and if that is the case, we would want to print the found path.</w:t>
      </w:r>
    </w:p>
    <w:p w14:paraId="1C114BB7" w14:textId="1ECDEB3A" w:rsidR="002A66E0" w:rsidRDefault="00D0246A" w:rsidP="002A66E0">
      <w:pPr>
        <w:jc w:val="both"/>
      </w:pPr>
      <w:r>
        <w:rPr>
          <w:noProof/>
        </w:rPr>
        <w:drawing>
          <wp:anchor distT="0" distB="0" distL="114300" distR="114300" simplePos="0" relativeHeight="251730944" behindDoc="0" locked="0" layoutInCell="1" allowOverlap="1" wp14:anchorId="15AE3A3C" wp14:editId="5CC5DAEC">
            <wp:simplePos x="0" y="0"/>
            <wp:positionH relativeFrom="margin">
              <wp:align>left</wp:align>
            </wp:positionH>
            <wp:positionV relativeFrom="paragraph">
              <wp:posOffset>140335</wp:posOffset>
            </wp:positionV>
            <wp:extent cx="4895850" cy="2123440"/>
            <wp:effectExtent l="95250" t="57150" r="19050" b="4826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5850" cy="2123440"/>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40923DF" w14:textId="24E275CC" w:rsidR="002A66E0" w:rsidRDefault="002A66E0" w:rsidP="002A66E0">
      <w:pPr>
        <w:jc w:val="both"/>
      </w:pPr>
    </w:p>
    <w:p w14:paraId="68233263" w14:textId="1BDA3179" w:rsidR="002A66E0" w:rsidRDefault="002A66E0" w:rsidP="002A66E0">
      <w:pPr>
        <w:jc w:val="both"/>
      </w:pPr>
    </w:p>
    <w:p w14:paraId="6512BD25" w14:textId="125C8862" w:rsidR="008B23E5" w:rsidRDefault="008B23E5" w:rsidP="00C62EC0"/>
    <w:p w14:paraId="02E8C443" w14:textId="36BDFBB5" w:rsidR="000B5DCC" w:rsidRDefault="000B5DCC" w:rsidP="00C62EC0"/>
    <w:p w14:paraId="316E1F88" w14:textId="68BC678A" w:rsidR="000B5DCC" w:rsidRDefault="000B5DCC" w:rsidP="00C62EC0"/>
    <w:p w14:paraId="1EDD0FBF" w14:textId="21B1DA78" w:rsidR="000B5DCC" w:rsidRDefault="000B5DCC" w:rsidP="00C62EC0"/>
    <w:p w14:paraId="3F16FD65" w14:textId="7003D053" w:rsidR="000B5DCC" w:rsidRDefault="000B5DCC" w:rsidP="00C62EC0"/>
    <w:p w14:paraId="5D5BE8AD" w14:textId="29FA1DAD" w:rsidR="000B5DCC" w:rsidRDefault="000B5DCC" w:rsidP="00C62EC0"/>
    <w:p w14:paraId="7B512DBE" w14:textId="7454BF31" w:rsidR="000B5DCC" w:rsidRDefault="000B5DCC" w:rsidP="00C62EC0"/>
    <w:p w14:paraId="7237ADAA" w14:textId="4AE96984" w:rsidR="000B5DCC" w:rsidRDefault="00690150" w:rsidP="00CA2122">
      <w:pPr>
        <w:jc w:val="both"/>
      </w:pPr>
      <w:r>
        <w:t xml:space="preserve">In this part of code we check if we reached </w:t>
      </w:r>
      <w:proofErr w:type="spellStart"/>
      <w:r>
        <w:t>ethe</w:t>
      </w:r>
      <w:proofErr w:type="spellEnd"/>
      <w:r>
        <w:t xml:space="preserve"> end point that we want to reach and if we reached it we will print a message that the shortest between the point is, and in order to find the path  first we will assign end point into the variable sub and the key of the points into the variable path as well as that we enter the while loop and in this loop if the condition is true we will </w:t>
      </w:r>
      <w:r w:rsidR="00A92294">
        <w:t xml:space="preserve">assign the </w:t>
      </w:r>
      <w:proofErr w:type="spellStart"/>
      <w:r w:rsidR="00A92294">
        <w:t>adjustTo</w:t>
      </w:r>
      <w:proofErr w:type="spellEnd"/>
      <w:r w:rsidR="00A92294">
        <w:t xml:space="preserve"> method that we have discussed previously which keeps track with the parent and child points which we will use to print the path as we will assign the </w:t>
      </w:r>
      <w:proofErr w:type="spellStart"/>
      <w:r w:rsidR="00A92294">
        <w:t>adjustTo</w:t>
      </w:r>
      <w:proofErr w:type="spellEnd"/>
      <w:r w:rsidR="00A92294">
        <w:t xml:space="preserve"> method </w:t>
      </w:r>
      <w:r w:rsidR="00A92294">
        <w:lastRenderedPageBreak/>
        <w:t xml:space="preserve">to the variable head and if the head variable is empty that means we should exit the if statement, however the while loop </w:t>
      </w:r>
      <w:r w:rsidR="00C07676">
        <w:t xml:space="preserve">is to assign the path that we followed through the </w:t>
      </w:r>
      <w:proofErr w:type="spellStart"/>
      <w:r w:rsidR="00C07676">
        <w:t>adjustTo</w:t>
      </w:r>
      <w:proofErr w:type="spellEnd"/>
      <w:r w:rsidR="00C07676">
        <w:t xml:space="preserve"> and to assign it to the variable path where it holds the parent and the child which will print the path of the point from the start point to the end point as well as that </w:t>
      </w:r>
      <w:r w:rsidR="00CA2122">
        <w:t xml:space="preserve">we print the distance by calling it from the method </w:t>
      </w:r>
      <w:proofErr w:type="spellStart"/>
      <w:r w:rsidR="00CA2122">
        <w:t>shortestPathGraph</w:t>
      </w:r>
      <w:proofErr w:type="spellEnd"/>
      <w:r w:rsidR="00CA2122">
        <w:t xml:space="preserve"> which I will discuss  later on.</w:t>
      </w:r>
    </w:p>
    <w:p w14:paraId="7781C3DE" w14:textId="48441076" w:rsidR="00CA2122" w:rsidRDefault="00CA2122" w:rsidP="00CA2122">
      <w:pPr>
        <w:jc w:val="both"/>
      </w:pPr>
    </w:p>
    <w:p w14:paraId="76385F99" w14:textId="39C6AA78" w:rsidR="00CA2122" w:rsidRDefault="00DF3C08" w:rsidP="00CA2122">
      <w:pPr>
        <w:jc w:val="both"/>
      </w:pPr>
      <w:r>
        <w:rPr>
          <w:noProof/>
        </w:rPr>
        <w:drawing>
          <wp:anchor distT="0" distB="0" distL="114300" distR="114300" simplePos="0" relativeHeight="251732992" behindDoc="0" locked="0" layoutInCell="1" allowOverlap="1" wp14:anchorId="15869C88" wp14:editId="79C77067">
            <wp:simplePos x="0" y="0"/>
            <wp:positionH relativeFrom="column">
              <wp:posOffset>0</wp:posOffset>
            </wp:positionH>
            <wp:positionV relativeFrom="paragraph">
              <wp:posOffset>251460</wp:posOffset>
            </wp:positionV>
            <wp:extent cx="5486400" cy="2223135"/>
            <wp:effectExtent l="95250" t="57150" r="19050" b="628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223135"/>
                    </a:xfrm>
                    <a:prstGeom prst="rect">
                      <a:avLst/>
                    </a:prstGeom>
                    <a:effectLst>
                      <a:outerShdw blurRad="50800" dist="38100" dir="10800000" algn="r" rotWithShape="0">
                        <a:prstClr val="black">
                          <a:alpha val="40000"/>
                        </a:prstClr>
                      </a:outerShdw>
                    </a:effectLst>
                  </pic:spPr>
                </pic:pic>
              </a:graphicData>
            </a:graphic>
          </wp:anchor>
        </w:drawing>
      </w:r>
    </w:p>
    <w:p w14:paraId="44122D52" w14:textId="086179A2" w:rsidR="000B5DCC" w:rsidRDefault="000B5DCC" w:rsidP="00781F90">
      <w:pPr>
        <w:jc w:val="both"/>
      </w:pPr>
    </w:p>
    <w:p w14:paraId="7D961DCB" w14:textId="08C4B9C9" w:rsidR="000B5DCC" w:rsidRDefault="00781F90" w:rsidP="00781F90">
      <w:pPr>
        <w:jc w:val="both"/>
      </w:pPr>
      <w:r>
        <w:t>In this piece of code I wanted to check the route with the points who we haven’t visited yet and to do I created a for loop which will pass by the point where we know that the point we are in has verges to in order to compare if the shortest distance we will find is less than the distance we would found before.</w:t>
      </w:r>
    </w:p>
    <w:p w14:paraId="7E180984" w14:textId="7B320150" w:rsidR="00781F90" w:rsidRDefault="00781F90" w:rsidP="00781F90">
      <w:pPr>
        <w:jc w:val="both"/>
      </w:pPr>
    </w:p>
    <w:p w14:paraId="48695DB6" w14:textId="0D3CEE81" w:rsidR="00781F90" w:rsidRDefault="00781F90" w:rsidP="00781F90">
      <w:pPr>
        <w:jc w:val="both"/>
      </w:pPr>
    </w:p>
    <w:p w14:paraId="7596871A" w14:textId="2AC9F226" w:rsidR="00781F90" w:rsidRDefault="00781F90" w:rsidP="00781F90">
      <w:pPr>
        <w:jc w:val="both"/>
      </w:pPr>
    </w:p>
    <w:p w14:paraId="205B5F78" w14:textId="6C6A32E4" w:rsidR="00781F90" w:rsidRDefault="00781F90" w:rsidP="00781F90">
      <w:pPr>
        <w:jc w:val="both"/>
      </w:pPr>
    </w:p>
    <w:p w14:paraId="412F4CCA" w14:textId="4EA1B3E1" w:rsidR="00781F90" w:rsidRDefault="00781F90" w:rsidP="00781F90">
      <w:pPr>
        <w:jc w:val="both"/>
      </w:pPr>
    </w:p>
    <w:p w14:paraId="2C7E980E" w14:textId="77777777" w:rsidR="00781F90" w:rsidRDefault="00781F90" w:rsidP="00781F90">
      <w:pPr>
        <w:jc w:val="both"/>
      </w:pPr>
    </w:p>
    <w:p w14:paraId="7E7210C3" w14:textId="6601EAB5" w:rsidR="000B5DCC" w:rsidRDefault="00781F90" w:rsidP="00C62EC0">
      <w:r>
        <w:rPr>
          <w:noProof/>
        </w:rPr>
        <w:lastRenderedPageBreak/>
        <w:drawing>
          <wp:anchor distT="0" distB="0" distL="114300" distR="114300" simplePos="0" relativeHeight="251735040" behindDoc="0" locked="0" layoutInCell="1" allowOverlap="1" wp14:anchorId="13F1ACA7" wp14:editId="2645EF7F">
            <wp:simplePos x="0" y="0"/>
            <wp:positionH relativeFrom="column">
              <wp:posOffset>0</wp:posOffset>
            </wp:positionH>
            <wp:positionV relativeFrom="paragraph">
              <wp:posOffset>251460</wp:posOffset>
            </wp:positionV>
            <wp:extent cx="5486400" cy="2684145"/>
            <wp:effectExtent l="95250" t="57150" r="19050" b="590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84145"/>
                    </a:xfrm>
                    <a:prstGeom prst="rect">
                      <a:avLst/>
                    </a:prstGeom>
                    <a:effectLst>
                      <a:outerShdw blurRad="50800" dist="38100" dir="10800000" algn="r" rotWithShape="0">
                        <a:prstClr val="black">
                          <a:alpha val="40000"/>
                        </a:prstClr>
                      </a:outerShdw>
                    </a:effectLst>
                  </pic:spPr>
                </pic:pic>
              </a:graphicData>
            </a:graphic>
          </wp:anchor>
        </w:drawing>
      </w:r>
    </w:p>
    <w:p w14:paraId="2851553E" w14:textId="40AA9366" w:rsidR="000B5DCC" w:rsidRDefault="000B5DCC" w:rsidP="00A3623E">
      <w:pPr>
        <w:jc w:val="both"/>
      </w:pPr>
    </w:p>
    <w:p w14:paraId="06725D12" w14:textId="5345D5C2" w:rsidR="000B5DCC" w:rsidRDefault="00A71CBF" w:rsidP="00A3623E">
      <w:pPr>
        <w:jc w:val="both"/>
      </w:pPr>
      <w:r>
        <w:t xml:space="preserve"> This method is declared so we could find the second route which is the route with the unvisited points and to compare the paths of the unvisited points as we see </w:t>
      </w:r>
      <w:r w:rsidR="00A3623E">
        <w:t>we will check if the point we are currently in is registered as visited which will make us continue to the next step which will make us compare whether the distance we had is better than the one from the unvisited path points as we see the third if statement that compares the new value with the old one and in the end returns the shortest.</w:t>
      </w:r>
    </w:p>
    <w:p w14:paraId="3CD3807E" w14:textId="7F632211" w:rsidR="00A3623E" w:rsidRDefault="00A3623E" w:rsidP="00C62EC0"/>
    <w:p w14:paraId="191EEC60" w14:textId="525EDEA3" w:rsidR="00E73B1B" w:rsidRDefault="00E73B1B" w:rsidP="00C62EC0"/>
    <w:p w14:paraId="1C900329" w14:textId="5BD5FD9B" w:rsidR="00E73B1B" w:rsidRDefault="00E73B1B" w:rsidP="00C62EC0"/>
    <w:p w14:paraId="3B6F089D" w14:textId="2DAA38B1" w:rsidR="00E73B1B" w:rsidRDefault="00E73B1B" w:rsidP="00C62EC0"/>
    <w:p w14:paraId="764DA6FA" w14:textId="1C0BCC5E" w:rsidR="00E73B1B" w:rsidRDefault="00E73B1B" w:rsidP="00C62EC0"/>
    <w:p w14:paraId="0BABFC42" w14:textId="5FF915BD" w:rsidR="00E73B1B" w:rsidRDefault="00E73B1B" w:rsidP="00C62EC0"/>
    <w:p w14:paraId="71C3E27A" w14:textId="02D454F7" w:rsidR="00E73B1B" w:rsidRDefault="00E73B1B" w:rsidP="00C62EC0"/>
    <w:p w14:paraId="26CC37E9" w14:textId="0389B79F" w:rsidR="00E73B1B" w:rsidRDefault="00E73B1B" w:rsidP="00C62EC0"/>
    <w:p w14:paraId="55560E4D" w14:textId="616F7B02" w:rsidR="00E73B1B" w:rsidRDefault="00E73B1B" w:rsidP="00C62EC0"/>
    <w:p w14:paraId="0CCEF02B" w14:textId="79E05F6F" w:rsidR="00E73B1B" w:rsidRDefault="00E73B1B" w:rsidP="00C62EC0"/>
    <w:p w14:paraId="2FBA1FE9" w14:textId="1266E76B" w:rsidR="00E73B1B" w:rsidRDefault="00E73B1B" w:rsidP="00C62EC0"/>
    <w:p w14:paraId="10C8A913" w14:textId="7D0AF007" w:rsidR="00E73B1B" w:rsidRDefault="00E73B1B" w:rsidP="00C62EC0"/>
    <w:p w14:paraId="27A72A3D" w14:textId="530C3D00" w:rsidR="00E73B1B" w:rsidRDefault="00E73B1B" w:rsidP="00C62EC0"/>
    <w:p w14:paraId="178D16D9" w14:textId="77777777" w:rsidR="00E73B1B" w:rsidRDefault="00E73B1B" w:rsidP="00C62EC0"/>
    <w:p w14:paraId="5D6BE526" w14:textId="02859D7A" w:rsidR="00A3623E" w:rsidRDefault="00727347" w:rsidP="00E73B1B">
      <w:pPr>
        <w:pStyle w:val="Heading1"/>
      </w:pPr>
      <w:bookmarkStart w:id="43" w:name="_Toc31007555"/>
      <w:proofErr w:type="spellStart"/>
      <w:r>
        <w:lastRenderedPageBreak/>
        <w:t>GraphMain</w:t>
      </w:r>
      <w:proofErr w:type="spellEnd"/>
      <w:r>
        <w:t xml:space="preserve"> class</w:t>
      </w:r>
      <w:bookmarkEnd w:id="43"/>
    </w:p>
    <w:p w14:paraId="1A6E5BEE" w14:textId="56F5F37F" w:rsidR="000B5DCC" w:rsidRDefault="000B5DCC" w:rsidP="00C62EC0"/>
    <w:p w14:paraId="495679FF" w14:textId="348B399C" w:rsidR="000B5DCC" w:rsidRDefault="00E73B1B" w:rsidP="00C62EC0">
      <w:r>
        <w:rPr>
          <w:noProof/>
        </w:rPr>
        <w:drawing>
          <wp:anchor distT="0" distB="0" distL="114300" distR="114300" simplePos="0" relativeHeight="251737088" behindDoc="0" locked="0" layoutInCell="1" allowOverlap="1" wp14:anchorId="4E6E89D4" wp14:editId="69EE1EE3">
            <wp:simplePos x="0" y="0"/>
            <wp:positionH relativeFrom="page">
              <wp:posOffset>1760220</wp:posOffset>
            </wp:positionH>
            <wp:positionV relativeFrom="paragraph">
              <wp:posOffset>160655</wp:posOffset>
            </wp:positionV>
            <wp:extent cx="4472940" cy="2557618"/>
            <wp:effectExtent l="95250" t="57150" r="22860" b="527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2940" cy="2557618"/>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AE8E215" w14:textId="561EAFC8" w:rsidR="00CA2122" w:rsidRDefault="00CA2122" w:rsidP="00C62EC0"/>
    <w:p w14:paraId="7782A710" w14:textId="7D0C2757" w:rsidR="00CA2122" w:rsidRDefault="00CA2122" w:rsidP="00C62EC0"/>
    <w:p w14:paraId="1D788EE4" w14:textId="350E8504" w:rsidR="00CA2122" w:rsidRDefault="00CA2122" w:rsidP="00C62EC0"/>
    <w:p w14:paraId="0911A92C" w14:textId="0158BB20" w:rsidR="00CA2122" w:rsidRDefault="00CA2122" w:rsidP="00C62EC0"/>
    <w:p w14:paraId="0E164E58" w14:textId="08C83FAB" w:rsidR="00CA2122" w:rsidRDefault="00CA2122" w:rsidP="00C62EC0"/>
    <w:p w14:paraId="053F315B" w14:textId="6455264E" w:rsidR="00CA2122" w:rsidRDefault="00CA2122" w:rsidP="00C62EC0"/>
    <w:p w14:paraId="31AB6BA8" w14:textId="184DE666" w:rsidR="00CA2122" w:rsidRDefault="00CA2122" w:rsidP="00C62EC0"/>
    <w:p w14:paraId="7F8C8CC6" w14:textId="3C3AA423" w:rsidR="00CA2122" w:rsidRDefault="00CA2122" w:rsidP="00C62EC0"/>
    <w:p w14:paraId="2D2C2260" w14:textId="239740E4" w:rsidR="00CA2122" w:rsidRDefault="00CA2122" w:rsidP="00C62EC0"/>
    <w:p w14:paraId="69A75CCC" w14:textId="549FEC1A" w:rsidR="00CA2122" w:rsidRDefault="00CA2122" w:rsidP="00C62EC0"/>
    <w:p w14:paraId="1631942A" w14:textId="070DC642" w:rsidR="00CA2122" w:rsidRDefault="00CA2122" w:rsidP="00DE655D">
      <w:pPr>
        <w:jc w:val="both"/>
      </w:pPr>
    </w:p>
    <w:p w14:paraId="367B91E4" w14:textId="2BF4A7D1" w:rsidR="00CA2122" w:rsidRDefault="00E73B1B" w:rsidP="00DE655D">
      <w:pPr>
        <w:jc w:val="both"/>
      </w:pPr>
      <w:r>
        <w:t xml:space="preserve">This is the main class that you could say makes everything </w:t>
      </w:r>
      <w:proofErr w:type="gramStart"/>
      <w:r>
        <w:t>more clear</w:t>
      </w:r>
      <w:proofErr w:type="gramEnd"/>
      <w:r>
        <w:t xml:space="preserve"> to understand the code as you will know where the data enters and what the flow of the data would be. So first of all, </w:t>
      </w:r>
      <w:r w:rsidR="00DE655D">
        <w:t xml:space="preserve">the </w:t>
      </w:r>
      <w:proofErr w:type="spellStart"/>
      <w:r w:rsidR="00DE655D">
        <w:t>GrapNode</w:t>
      </w:r>
      <w:proofErr w:type="spellEnd"/>
      <w:r w:rsidR="00DE655D">
        <w:t xml:space="preserve"> method that is created in the </w:t>
      </w:r>
      <w:proofErr w:type="spellStart"/>
      <w:r w:rsidR="00DE655D">
        <w:t>GraphNode</w:t>
      </w:r>
      <w:proofErr w:type="spellEnd"/>
      <w:r w:rsidR="00DE655D">
        <w:t xml:space="preserve"> class is used to declare the point which means there is no points without this method and we wouldn’t have been able to reach for any point and the key strings are there because we want to easily reach those points.</w:t>
      </w:r>
    </w:p>
    <w:p w14:paraId="63D6BA97" w14:textId="77777777" w:rsidR="00DE655D" w:rsidRDefault="00DE655D" w:rsidP="00DE655D">
      <w:pPr>
        <w:jc w:val="both"/>
      </w:pPr>
    </w:p>
    <w:p w14:paraId="1866A67A" w14:textId="0D1B00E4" w:rsidR="00DE655D" w:rsidRDefault="00DE655D" w:rsidP="00DE655D">
      <w:pPr>
        <w:jc w:val="both"/>
      </w:pPr>
      <w:r>
        <w:rPr>
          <w:noProof/>
        </w:rPr>
        <w:lastRenderedPageBreak/>
        <w:drawing>
          <wp:anchor distT="0" distB="0" distL="114300" distR="114300" simplePos="0" relativeHeight="251739136" behindDoc="0" locked="0" layoutInCell="1" allowOverlap="1" wp14:anchorId="7EEAC1E0" wp14:editId="22A29DC8">
            <wp:simplePos x="0" y="0"/>
            <wp:positionH relativeFrom="margin">
              <wp:align>left</wp:align>
            </wp:positionH>
            <wp:positionV relativeFrom="paragraph">
              <wp:posOffset>46355</wp:posOffset>
            </wp:positionV>
            <wp:extent cx="2280285" cy="3399155"/>
            <wp:effectExtent l="95250" t="57150" r="24765" b="4889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0285" cy="3399155"/>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9145172" w14:textId="5FFDEC3D" w:rsidR="00DE655D" w:rsidRDefault="00DE655D" w:rsidP="00DE655D">
      <w:pPr>
        <w:jc w:val="both"/>
      </w:pPr>
      <w:r>
        <w:rPr>
          <w:noProof/>
        </w:rPr>
        <w:drawing>
          <wp:anchor distT="0" distB="0" distL="114300" distR="114300" simplePos="0" relativeHeight="251741184" behindDoc="0" locked="0" layoutInCell="1" allowOverlap="1" wp14:anchorId="21126EB9" wp14:editId="34A4A903">
            <wp:simplePos x="0" y="0"/>
            <wp:positionH relativeFrom="column">
              <wp:posOffset>2611120</wp:posOffset>
            </wp:positionH>
            <wp:positionV relativeFrom="paragraph">
              <wp:posOffset>276225</wp:posOffset>
            </wp:positionV>
            <wp:extent cx="3436620" cy="2689860"/>
            <wp:effectExtent l="95250" t="57150" r="11430" b="533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6620" cy="2689860"/>
                    </a:xfrm>
                    <a:prstGeom prst="rect">
                      <a:avLst/>
                    </a:prstGeom>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7420F00" w14:textId="718341F2" w:rsidR="00DE655D" w:rsidRDefault="00DE655D" w:rsidP="00DE655D">
      <w:pPr>
        <w:jc w:val="both"/>
      </w:pPr>
    </w:p>
    <w:p w14:paraId="258BA2CE" w14:textId="7AA91F0F" w:rsidR="00CA2122" w:rsidRDefault="00CA2122" w:rsidP="00C62EC0"/>
    <w:p w14:paraId="62A995A7" w14:textId="6224FD61" w:rsidR="00CA2122" w:rsidRDefault="00CA2122" w:rsidP="00C62EC0"/>
    <w:p w14:paraId="6F0CCA15" w14:textId="35773A2D" w:rsidR="00CA2122" w:rsidRDefault="000A5E77" w:rsidP="000A5E77">
      <w:pPr>
        <w:jc w:val="both"/>
      </w:pPr>
      <w:r>
        <w:t xml:space="preserve">This part is where we have the </w:t>
      </w:r>
      <w:proofErr w:type="spellStart"/>
      <w:r>
        <w:t>addVerge</w:t>
      </w:r>
      <w:proofErr w:type="spellEnd"/>
      <w:r>
        <w:t xml:space="preserve"> method in function as we can define the point and the point that is connected from it as well as the distance between those two points. However, regarding this part of code I would like to point out an error that I faced through the development as I found out that I should have connect the point from both ways as in the normal way and the backwards way in order to have the full on connections between  every point. </w:t>
      </w:r>
    </w:p>
    <w:p w14:paraId="561B605C" w14:textId="5516AFF4" w:rsidR="00727347" w:rsidRDefault="00727347" w:rsidP="00C62EC0"/>
    <w:p w14:paraId="59996FE8" w14:textId="6F0CC9BF" w:rsidR="00727347" w:rsidRDefault="000A5E77" w:rsidP="00C62EC0">
      <w:r>
        <w:t>In the end, the Declare shortest path is the line where we choose the start and endpoint that we want to find the shortest distance for.</w:t>
      </w:r>
    </w:p>
    <w:p w14:paraId="009E6885" w14:textId="581C722F" w:rsidR="00727347" w:rsidRDefault="00727347" w:rsidP="00C62EC0"/>
    <w:p w14:paraId="565553EF" w14:textId="03526C39" w:rsidR="00727347" w:rsidRDefault="00727347" w:rsidP="00C62EC0"/>
    <w:p w14:paraId="6ACDC77C" w14:textId="736ADD06" w:rsidR="00727347" w:rsidRDefault="00727347" w:rsidP="00C62EC0"/>
    <w:p w14:paraId="65AE2E7B" w14:textId="663A15E6" w:rsidR="00727347" w:rsidRDefault="00727347" w:rsidP="00C62EC0"/>
    <w:p w14:paraId="65B2606E" w14:textId="072A5BB8" w:rsidR="00727347" w:rsidRDefault="00727347" w:rsidP="00C62EC0"/>
    <w:p w14:paraId="7F0D49B4" w14:textId="3BD17082" w:rsidR="00727347" w:rsidRDefault="00727347" w:rsidP="00C62EC0"/>
    <w:p w14:paraId="6CD5F747" w14:textId="677C46A4" w:rsidR="00727347" w:rsidRDefault="00727347" w:rsidP="00C62EC0"/>
    <w:p w14:paraId="25AEF87E" w14:textId="447FB75D" w:rsidR="00727347" w:rsidRDefault="00727347" w:rsidP="00C62EC0"/>
    <w:p w14:paraId="72AA5076" w14:textId="0ADDAB5E" w:rsidR="00727347" w:rsidRDefault="00727347" w:rsidP="00C62EC0"/>
    <w:p w14:paraId="3587EBE8" w14:textId="02759160" w:rsidR="004E6942" w:rsidRDefault="004E6942" w:rsidP="00BB5FA5">
      <w:pPr>
        <w:pStyle w:val="Heading1"/>
      </w:pPr>
      <w:bookmarkStart w:id="44" w:name="_Toc31007556"/>
      <w:r>
        <w:lastRenderedPageBreak/>
        <w:t>Solution Complexity:</w:t>
      </w:r>
      <w:bookmarkEnd w:id="44"/>
    </w:p>
    <w:p w14:paraId="7356B230" w14:textId="77777777" w:rsidR="00BB5FA5" w:rsidRPr="00BB5FA5" w:rsidRDefault="00BB5FA5" w:rsidP="00BB5FA5"/>
    <w:p w14:paraId="3A37A1C6" w14:textId="17410BFC" w:rsidR="00727347" w:rsidRDefault="00CC2976" w:rsidP="00CC2976">
      <w:pPr>
        <w:jc w:val="both"/>
        <w:rPr>
          <w:sz w:val="24"/>
          <w:szCs w:val="24"/>
        </w:rPr>
      </w:pPr>
      <w:r w:rsidRPr="00CC2976">
        <w:rPr>
          <w:sz w:val="24"/>
          <w:szCs w:val="24"/>
        </w:rPr>
        <w:t>When you think about it regarding the shortest path algorithm that I have implemented you’ll think that as the program go through points the shortest path for each point will be saved which could be a valid point, although it is not true as we have to re run the code each time we want to find a path. However, regarding the worst-case scenario, this scenario and with using my type of solution suggest that to find the path for the worst-case the program should pass by every single node which will lead us to the conclusion that</w:t>
      </w:r>
      <w:r w:rsidR="00445761">
        <w:rPr>
          <w:sz w:val="24"/>
          <w:szCs w:val="24"/>
        </w:rPr>
        <w:t xml:space="preserve"> </w:t>
      </w:r>
      <w:r>
        <w:rPr>
          <w:sz w:val="24"/>
          <w:szCs w:val="24"/>
        </w:rPr>
        <w:t xml:space="preserve">in order to run it the </w:t>
      </w:r>
      <w:r w:rsidR="00801C01">
        <w:rPr>
          <w:sz w:val="24"/>
          <w:szCs w:val="24"/>
        </w:rPr>
        <w:t>space</w:t>
      </w:r>
      <w:r>
        <w:rPr>
          <w:sz w:val="24"/>
          <w:szCs w:val="24"/>
        </w:rPr>
        <w:t xml:space="preserve"> complexity would be </w:t>
      </w:r>
      <w:r w:rsidR="00445761">
        <w:rPr>
          <w:sz w:val="24"/>
          <w:szCs w:val="24"/>
        </w:rPr>
        <w:t>the amount of points – 1 which is the source point.</w:t>
      </w:r>
    </w:p>
    <w:p w14:paraId="2611E9CD" w14:textId="18431A78" w:rsidR="00445761" w:rsidRDefault="00445761" w:rsidP="00CC2976">
      <w:pPr>
        <w:jc w:val="both"/>
        <w:rPr>
          <w:sz w:val="24"/>
          <w:szCs w:val="24"/>
        </w:rPr>
      </w:pPr>
    </w:p>
    <w:p w14:paraId="615B1B86" w14:textId="295F4FDA" w:rsidR="00445761" w:rsidRDefault="00BB5FA5" w:rsidP="00CC2976">
      <w:pPr>
        <w:jc w:val="both"/>
        <w:rPr>
          <w:sz w:val="24"/>
          <w:szCs w:val="24"/>
        </w:rPr>
      </w:pPr>
      <w:r>
        <w:rPr>
          <w:sz w:val="24"/>
          <w:szCs w:val="24"/>
        </w:rPr>
        <w:t>Moreover, having a linked list to build this algorithm lead us to the conclusion that it has the complexity of O (number of verges) depending on what we have said regarding going pass by all the points to reach the required one.</w:t>
      </w:r>
    </w:p>
    <w:p w14:paraId="24CFDB0A" w14:textId="77A9F75C" w:rsidR="00BB5FA5" w:rsidRDefault="00BB5FA5" w:rsidP="00CC2976">
      <w:pPr>
        <w:jc w:val="both"/>
        <w:rPr>
          <w:sz w:val="24"/>
          <w:szCs w:val="24"/>
        </w:rPr>
      </w:pPr>
      <w:r>
        <w:rPr>
          <w:sz w:val="24"/>
          <w:szCs w:val="24"/>
        </w:rPr>
        <w:t xml:space="preserve">However, it is known that in this case, and I mean with finding the shortest path that it is better to use the Heap sort rather than the linked list </w:t>
      </w:r>
      <w:r w:rsidR="00801C01">
        <w:rPr>
          <w:sz w:val="24"/>
          <w:szCs w:val="24"/>
        </w:rPr>
        <w:t xml:space="preserve">as the heap sort works well with the priority queue </w:t>
      </w:r>
      <w:r w:rsidR="00941661">
        <w:rPr>
          <w:sz w:val="24"/>
          <w:szCs w:val="24"/>
        </w:rPr>
        <w:t xml:space="preserve">and regarding how it works it works really with finding the next unvisited point which lead us to the O(1) time, but that’s not it having used the queue there are multiple other equations that  can be added to this equation which to know that in order to add and remove affect the time with O(log (number of verges)) which stays better than the linked list time as well as if we want to certain number of iterations and a certain number of deletions and adding what would be our final result </w:t>
      </w:r>
    </w:p>
    <w:p w14:paraId="4E8382E2" w14:textId="77DDE667" w:rsidR="00941661" w:rsidRDefault="00941661" w:rsidP="00CC2976">
      <w:pPr>
        <w:jc w:val="both"/>
        <w:rPr>
          <w:sz w:val="24"/>
          <w:szCs w:val="24"/>
        </w:rPr>
      </w:pPr>
      <w:r>
        <w:rPr>
          <w:sz w:val="24"/>
          <w:szCs w:val="24"/>
        </w:rPr>
        <w:t>The result would be O (number of points + number of verges) * log (number of verges)</w:t>
      </w:r>
    </w:p>
    <w:p w14:paraId="3DF2E9BD" w14:textId="63C7AF60" w:rsidR="00941661" w:rsidRDefault="00941661" w:rsidP="00CC2976">
      <w:pPr>
        <w:jc w:val="both"/>
        <w:rPr>
          <w:sz w:val="24"/>
          <w:szCs w:val="24"/>
        </w:rPr>
      </w:pPr>
      <w:r>
        <w:rPr>
          <w:sz w:val="24"/>
          <w:szCs w:val="24"/>
        </w:rPr>
        <w:t>Which would still be better than our case using linked list as our result is</w:t>
      </w:r>
    </w:p>
    <w:p w14:paraId="7E9FE178" w14:textId="45CE85D9" w:rsidR="00941661" w:rsidRDefault="00941661" w:rsidP="00CC2976">
      <w:pPr>
        <w:jc w:val="both"/>
        <w:rPr>
          <w:sz w:val="24"/>
          <w:szCs w:val="24"/>
        </w:rPr>
      </w:pPr>
      <w:r>
        <w:rPr>
          <w:sz w:val="24"/>
          <w:szCs w:val="24"/>
        </w:rPr>
        <w:t>O ((</w:t>
      </w:r>
      <w:r w:rsidR="007F564B">
        <w:rPr>
          <w:sz w:val="24"/>
          <w:szCs w:val="24"/>
        </w:rPr>
        <w:t>number of verges + number of points</w:t>
      </w:r>
      <w:r>
        <w:rPr>
          <w:sz w:val="24"/>
          <w:szCs w:val="24"/>
        </w:rPr>
        <w:t>)</w:t>
      </w:r>
      <w:r w:rsidR="007F564B">
        <w:rPr>
          <w:sz w:val="24"/>
          <w:szCs w:val="24"/>
        </w:rPr>
        <w:t xml:space="preserve"> * number of verges </w:t>
      </w:r>
    </w:p>
    <w:p w14:paraId="6E1D0CA3" w14:textId="77777777" w:rsidR="003C6267" w:rsidRPr="003C6267" w:rsidRDefault="003C6267" w:rsidP="003C6267">
      <w:pPr>
        <w:rPr>
          <w:sz w:val="24"/>
          <w:szCs w:val="24"/>
        </w:rPr>
      </w:pPr>
      <w:r>
        <w:rPr>
          <w:sz w:val="24"/>
          <w:szCs w:val="24"/>
        </w:rPr>
        <w:t xml:space="preserve">However, the space complexity of linked list </w:t>
      </w:r>
      <w:r w:rsidRPr="003C6267">
        <w:rPr>
          <w:sz w:val="24"/>
          <w:szCs w:val="24"/>
        </w:rPr>
        <w:t>Space - O(n)</w:t>
      </w:r>
    </w:p>
    <w:p w14:paraId="251C2CA0" w14:textId="77777777" w:rsidR="003C6267" w:rsidRDefault="003C6267" w:rsidP="003C6267">
      <w:pPr>
        <w:rPr>
          <w:sz w:val="24"/>
          <w:szCs w:val="24"/>
        </w:rPr>
      </w:pPr>
      <w:r w:rsidRPr="003C6267">
        <w:rPr>
          <w:rFonts w:ascii="Times New Roman" w:hAnsi="Times New Roman" w:cs="Times New Roman"/>
          <w:sz w:val="24"/>
          <w:szCs w:val="24"/>
        </w:rPr>
        <w:t>​</w:t>
      </w:r>
      <w:r w:rsidRPr="003C6267">
        <w:rPr>
          <w:sz w:val="24"/>
          <w:szCs w:val="24"/>
        </w:rPr>
        <w:tab/>
      </w:r>
      <w:r>
        <w:rPr>
          <w:sz w:val="24"/>
          <w:szCs w:val="24"/>
        </w:rPr>
        <w:t xml:space="preserve">And the priority queue Space - </w:t>
      </w:r>
      <w:r w:rsidRPr="003C6267">
        <w:rPr>
          <w:sz w:val="24"/>
          <w:szCs w:val="24"/>
        </w:rPr>
        <w:t>O(n).</w:t>
      </w:r>
    </w:p>
    <w:p w14:paraId="4BD6DC55" w14:textId="77777777" w:rsidR="003C6267" w:rsidRDefault="003C6267" w:rsidP="003C6267">
      <w:pPr>
        <w:rPr>
          <w:sz w:val="24"/>
          <w:szCs w:val="24"/>
        </w:rPr>
      </w:pPr>
      <w:r>
        <w:rPr>
          <w:sz w:val="24"/>
          <w:szCs w:val="24"/>
        </w:rPr>
        <w:t>In addition to that,</w:t>
      </w:r>
    </w:p>
    <w:p w14:paraId="1AC3581C" w14:textId="77777777" w:rsidR="003C6267" w:rsidRDefault="003C6267" w:rsidP="003C6267">
      <w:pPr>
        <w:rPr>
          <w:sz w:val="24"/>
          <w:szCs w:val="24"/>
        </w:rPr>
      </w:pPr>
      <w:r>
        <w:rPr>
          <w:sz w:val="24"/>
          <w:szCs w:val="24"/>
        </w:rPr>
        <w:t>The time operations of the linked list:</w:t>
      </w:r>
    </w:p>
    <w:p w14:paraId="5BE7D5BB" w14:textId="7988062E" w:rsidR="003C6267" w:rsidRPr="003C6267" w:rsidRDefault="003C6267" w:rsidP="003C6267">
      <w:pPr>
        <w:pStyle w:val="ListParagraph"/>
        <w:numPr>
          <w:ilvl w:val="0"/>
          <w:numId w:val="46"/>
        </w:numPr>
        <w:rPr>
          <w:sz w:val="24"/>
          <w:szCs w:val="24"/>
        </w:rPr>
      </w:pPr>
      <w:r w:rsidRPr="003C6267">
        <w:rPr>
          <w:sz w:val="24"/>
          <w:szCs w:val="24"/>
        </w:rPr>
        <w:t>Ind</w:t>
      </w:r>
      <w:r>
        <w:rPr>
          <w:sz w:val="24"/>
          <w:szCs w:val="24"/>
        </w:rPr>
        <w:t>ex</w:t>
      </w:r>
      <w:r w:rsidRPr="003C6267">
        <w:rPr>
          <w:sz w:val="24"/>
          <w:szCs w:val="24"/>
        </w:rPr>
        <w:t xml:space="preserve"> O</w:t>
      </w:r>
      <w:r>
        <w:rPr>
          <w:sz w:val="24"/>
          <w:szCs w:val="24"/>
        </w:rPr>
        <w:t xml:space="preserve"> </w:t>
      </w:r>
      <w:r w:rsidRPr="003C6267">
        <w:rPr>
          <w:sz w:val="24"/>
          <w:szCs w:val="24"/>
        </w:rPr>
        <w:t>(n)</w:t>
      </w:r>
    </w:p>
    <w:p w14:paraId="67FF5B38" w14:textId="7D4D699C" w:rsidR="003C6267" w:rsidRPr="003C6267" w:rsidRDefault="003C6267" w:rsidP="003C6267">
      <w:pPr>
        <w:pStyle w:val="ListParagraph"/>
        <w:numPr>
          <w:ilvl w:val="0"/>
          <w:numId w:val="46"/>
        </w:numPr>
        <w:rPr>
          <w:sz w:val="24"/>
          <w:szCs w:val="24"/>
        </w:rPr>
      </w:pPr>
      <w:r w:rsidRPr="003C6267">
        <w:rPr>
          <w:sz w:val="24"/>
          <w:szCs w:val="24"/>
        </w:rPr>
        <w:t>Insert</w:t>
      </w:r>
      <w:r>
        <w:rPr>
          <w:sz w:val="24"/>
          <w:szCs w:val="24"/>
        </w:rPr>
        <w:t xml:space="preserve"> </w:t>
      </w:r>
      <w:r w:rsidRPr="003C6267">
        <w:rPr>
          <w:sz w:val="24"/>
          <w:szCs w:val="24"/>
        </w:rPr>
        <w:t>O</w:t>
      </w:r>
      <w:r>
        <w:rPr>
          <w:sz w:val="24"/>
          <w:szCs w:val="24"/>
        </w:rPr>
        <w:t xml:space="preserve"> </w:t>
      </w:r>
      <w:r w:rsidRPr="003C6267">
        <w:rPr>
          <w:sz w:val="24"/>
          <w:szCs w:val="24"/>
        </w:rPr>
        <w:t>(1)</w:t>
      </w:r>
    </w:p>
    <w:p w14:paraId="0030C70C" w14:textId="26008725" w:rsidR="003C6267" w:rsidRPr="003C6267" w:rsidRDefault="003C6267" w:rsidP="003C6267">
      <w:pPr>
        <w:pStyle w:val="ListParagraph"/>
        <w:numPr>
          <w:ilvl w:val="0"/>
          <w:numId w:val="46"/>
        </w:numPr>
        <w:rPr>
          <w:sz w:val="24"/>
          <w:szCs w:val="24"/>
        </w:rPr>
      </w:pPr>
      <w:r w:rsidRPr="003C6267">
        <w:rPr>
          <w:sz w:val="24"/>
          <w:szCs w:val="24"/>
        </w:rPr>
        <w:t>Search O</w:t>
      </w:r>
      <w:r>
        <w:rPr>
          <w:sz w:val="24"/>
          <w:szCs w:val="24"/>
        </w:rPr>
        <w:t xml:space="preserve"> </w:t>
      </w:r>
      <w:r w:rsidRPr="003C6267">
        <w:rPr>
          <w:sz w:val="24"/>
          <w:szCs w:val="24"/>
        </w:rPr>
        <w:t>(n)</w:t>
      </w:r>
    </w:p>
    <w:p w14:paraId="1EF1B106" w14:textId="4EB63E6B" w:rsidR="003C6267" w:rsidRDefault="003C6267" w:rsidP="003C6267">
      <w:pPr>
        <w:pStyle w:val="ListParagraph"/>
        <w:numPr>
          <w:ilvl w:val="0"/>
          <w:numId w:val="46"/>
        </w:numPr>
        <w:rPr>
          <w:sz w:val="24"/>
          <w:szCs w:val="24"/>
        </w:rPr>
      </w:pPr>
      <w:r w:rsidRPr="003C6267">
        <w:rPr>
          <w:sz w:val="24"/>
          <w:szCs w:val="24"/>
        </w:rPr>
        <w:lastRenderedPageBreak/>
        <w:t>Deletion O</w:t>
      </w:r>
      <w:r>
        <w:rPr>
          <w:sz w:val="24"/>
          <w:szCs w:val="24"/>
        </w:rPr>
        <w:t xml:space="preserve"> </w:t>
      </w:r>
      <w:r w:rsidRPr="003C6267">
        <w:rPr>
          <w:sz w:val="24"/>
          <w:szCs w:val="24"/>
        </w:rPr>
        <w:t>(1)</w:t>
      </w:r>
    </w:p>
    <w:p w14:paraId="40856F01" w14:textId="3AF18AD6" w:rsidR="003C6267" w:rsidRDefault="003C6267" w:rsidP="003C6267">
      <w:pPr>
        <w:ind w:left="360"/>
        <w:rPr>
          <w:sz w:val="24"/>
          <w:szCs w:val="24"/>
        </w:rPr>
      </w:pPr>
      <w:r>
        <w:rPr>
          <w:sz w:val="24"/>
          <w:szCs w:val="24"/>
        </w:rPr>
        <w:t>Regarding the queue:</w:t>
      </w:r>
    </w:p>
    <w:p w14:paraId="24900529" w14:textId="2DDACE44" w:rsidR="003C6267" w:rsidRPr="003C6267" w:rsidRDefault="003C6267" w:rsidP="003C6267">
      <w:pPr>
        <w:pStyle w:val="ListParagraph"/>
        <w:numPr>
          <w:ilvl w:val="0"/>
          <w:numId w:val="47"/>
        </w:numPr>
        <w:rPr>
          <w:sz w:val="24"/>
          <w:szCs w:val="24"/>
        </w:rPr>
      </w:pPr>
      <w:r w:rsidRPr="003C6267">
        <w:rPr>
          <w:sz w:val="24"/>
          <w:szCs w:val="24"/>
        </w:rPr>
        <w:t>Insert O</w:t>
      </w:r>
      <w:r>
        <w:rPr>
          <w:sz w:val="24"/>
          <w:szCs w:val="24"/>
        </w:rPr>
        <w:t xml:space="preserve"> </w:t>
      </w:r>
      <w:r w:rsidRPr="003C6267">
        <w:rPr>
          <w:sz w:val="24"/>
          <w:szCs w:val="24"/>
        </w:rPr>
        <w:t>(log n)</w:t>
      </w:r>
    </w:p>
    <w:p w14:paraId="1CDFA6C8" w14:textId="522064C1" w:rsidR="003C6267" w:rsidRPr="003C6267" w:rsidRDefault="003C6267" w:rsidP="003C6267">
      <w:pPr>
        <w:pStyle w:val="ListParagraph"/>
        <w:numPr>
          <w:ilvl w:val="0"/>
          <w:numId w:val="47"/>
        </w:numPr>
        <w:rPr>
          <w:sz w:val="24"/>
          <w:szCs w:val="24"/>
        </w:rPr>
      </w:pPr>
      <w:r w:rsidRPr="003C6267">
        <w:rPr>
          <w:sz w:val="24"/>
          <w:szCs w:val="24"/>
        </w:rPr>
        <w:t>Pop O (log n)</w:t>
      </w:r>
    </w:p>
    <w:p w14:paraId="4B0E19FA" w14:textId="6B3F3E96" w:rsidR="003C6267" w:rsidRPr="003C6267" w:rsidRDefault="003C6267" w:rsidP="003C6267">
      <w:pPr>
        <w:pStyle w:val="ListParagraph"/>
        <w:numPr>
          <w:ilvl w:val="0"/>
          <w:numId w:val="47"/>
        </w:numPr>
        <w:rPr>
          <w:sz w:val="24"/>
          <w:szCs w:val="24"/>
        </w:rPr>
      </w:pPr>
      <w:r w:rsidRPr="003C6267">
        <w:rPr>
          <w:sz w:val="24"/>
          <w:szCs w:val="24"/>
        </w:rPr>
        <w:t>Peek O</w:t>
      </w:r>
      <w:r w:rsidR="00845FAB">
        <w:rPr>
          <w:sz w:val="24"/>
          <w:szCs w:val="24"/>
        </w:rPr>
        <w:t xml:space="preserve"> </w:t>
      </w:r>
      <w:r w:rsidRPr="003C6267">
        <w:rPr>
          <w:sz w:val="24"/>
          <w:szCs w:val="24"/>
        </w:rPr>
        <w:t>(1)</w:t>
      </w:r>
    </w:p>
    <w:p w14:paraId="5F681A2B" w14:textId="77077C0F" w:rsidR="003C6267" w:rsidRPr="003C6267" w:rsidRDefault="003C6267" w:rsidP="003C6267">
      <w:pPr>
        <w:ind w:left="360"/>
        <w:rPr>
          <w:sz w:val="24"/>
          <w:szCs w:val="24"/>
        </w:rPr>
      </w:pPr>
      <w:r w:rsidRPr="003C6267">
        <w:rPr>
          <w:rFonts w:ascii="Times New Roman" w:hAnsi="Times New Roman" w:cs="Times New Roman"/>
          <w:sz w:val="24"/>
          <w:szCs w:val="24"/>
        </w:rPr>
        <w:t>​</w:t>
      </w:r>
      <w:r w:rsidRPr="003C6267">
        <w:rPr>
          <w:sz w:val="24"/>
          <w:szCs w:val="24"/>
        </w:rPr>
        <w:tab/>
      </w:r>
    </w:p>
    <w:p w14:paraId="4AAE0F75" w14:textId="06D7D5BC" w:rsidR="007F564B" w:rsidRDefault="007F564B" w:rsidP="00CC2976">
      <w:pPr>
        <w:jc w:val="both"/>
        <w:rPr>
          <w:sz w:val="24"/>
          <w:szCs w:val="24"/>
        </w:rPr>
      </w:pPr>
      <w:r>
        <w:rPr>
          <w:sz w:val="24"/>
          <w:szCs w:val="24"/>
        </w:rPr>
        <w:t xml:space="preserve">However, the number may differ with a good </w:t>
      </w:r>
      <w:r w:rsidR="00247817">
        <w:rPr>
          <w:sz w:val="24"/>
          <w:szCs w:val="24"/>
        </w:rPr>
        <w:t>amount,</w:t>
      </w:r>
      <w:r>
        <w:rPr>
          <w:sz w:val="24"/>
          <w:szCs w:val="24"/>
        </w:rPr>
        <w:t xml:space="preserve"> but I saw that in my case its better to use the linked list as the number of points and verges is low, so it won’t affect that much. However, it is way easier to do it than to do both heap sort and priority queue, although I have used it with the implementation of the other scenario </w:t>
      </w:r>
      <w:r w:rsidR="00845FAB">
        <w:rPr>
          <w:sz w:val="24"/>
          <w:szCs w:val="24"/>
        </w:rPr>
        <w:t>which is whether the streets are all above threshold and if some streets are above and some are below</w:t>
      </w:r>
      <w:r w:rsidR="00247817">
        <w:rPr>
          <w:sz w:val="24"/>
          <w:szCs w:val="24"/>
        </w:rPr>
        <w:t xml:space="preserve"> and I chose this sorting algorithm as I saw that it suits our idea the most as other sorting algorithm may have taken a lot of time and doesn’t suit my idea as using bubble sort would be ridiculous as if I wanted the time complexity to be higher than ever as well as that the amount of operations would be higher as well and to apply the algorithm we have may be extremely harder than using the priority queue heap sort as </w:t>
      </w:r>
      <w:proofErr w:type="spellStart"/>
      <w:r w:rsidR="00247817">
        <w:rPr>
          <w:sz w:val="24"/>
          <w:szCs w:val="24"/>
        </w:rPr>
        <w:t>its</w:t>
      </w:r>
      <w:proofErr w:type="spellEnd"/>
      <w:r w:rsidR="00247817">
        <w:rPr>
          <w:sz w:val="24"/>
          <w:szCs w:val="24"/>
        </w:rPr>
        <w:t xml:space="preserve"> is easier to find a point with it and more flexible as the bubble sort may take a huge amount of time to just push one index out.</w:t>
      </w:r>
    </w:p>
    <w:p w14:paraId="0036C08F" w14:textId="4F85EE9D" w:rsidR="00247817" w:rsidRDefault="00247817" w:rsidP="00CC2976">
      <w:pPr>
        <w:jc w:val="both"/>
        <w:rPr>
          <w:sz w:val="24"/>
          <w:szCs w:val="24"/>
        </w:rPr>
      </w:pPr>
    </w:p>
    <w:p w14:paraId="601FCD82" w14:textId="2A73936D" w:rsidR="00247817" w:rsidRDefault="00B776E2" w:rsidP="00B776E2">
      <w:pPr>
        <w:pStyle w:val="Heading1"/>
      </w:pPr>
      <w:bookmarkStart w:id="45" w:name="_Toc31007557"/>
      <w:r>
        <w:t>Data Structures advantages</w:t>
      </w:r>
      <w:bookmarkEnd w:id="45"/>
    </w:p>
    <w:p w14:paraId="7403F277" w14:textId="77777777" w:rsidR="00941661" w:rsidRPr="00CC2976" w:rsidRDefault="00941661" w:rsidP="00CC2976">
      <w:pPr>
        <w:jc w:val="both"/>
        <w:rPr>
          <w:sz w:val="24"/>
          <w:szCs w:val="24"/>
        </w:rPr>
      </w:pPr>
    </w:p>
    <w:p w14:paraId="30B1280F" w14:textId="175A88CB" w:rsidR="00727347" w:rsidRDefault="00727347" w:rsidP="00B776E2">
      <w:pPr>
        <w:jc w:val="both"/>
      </w:pPr>
    </w:p>
    <w:p w14:paraId="073E86DA" w14:textId="1CF16E99" w:rsidR="00727347" w:rsidRDefault="00B776E2" w:rsidP="00B776E2">
      <w:pPr>
        <w:pStyle w:val="ListParagraph"/>
        <w:numPr>
          <w:ilvl w:val="0"/>
          <w:numId w:val="48"/>
        </w:numPr>
        <w:jc w:val="both"/>
      </w:pPr>
      <w:r>
        <w:t>Efficiency: regarding the memory as having a data structure will optimize the use of the memory as without data structures everything would have an unlimited size which will increase the space complexity which will lead to have simple programs to run for a very long time. However, data structures provided us with linked list which will delete any unused space while the array would have just kept it.</w:t>
      </w:r>
    </w:p>
    <w:p w14:paraId="0038AAAF" w14:textId="77777777" w:rsidR="00B776E2" w:rsidRDefault="00B776E2" w:rsidP="00B776E2">
      <w:pPr>
        <w:pStyle w:val="ListParagraph"/>
        <w:numPr>
          <w:ilvl w:val="0"/>
          <w:numId w:val="48"/>
        </w:numPr>
        <w:jc w:val="both"/>
      </w:pPr>
      <w:r>
        <w:t>Reusability: Having data structures enable the developer to reuse the code written as whenever I had a data structure built I could just use it in another part of code which will save us the time to keep entering data as well as the space to keep entering data</w:t>
      </w:r>
    </w:p>
    <w:p w14:paraId="564A2C7F" w14:textId="77777777" w:rsidR="00B776E2" w:rsidRDefault="00B776E2" w:rsidP="00B776E2">
      <w:pPr>
        <w:pStyle w:val="ListParagraph"/>
        <w:numPr>
          <w:ilvl w:val="0"/>
          <w:numId w:val="48"/>
        </w:numPr>
        <w:jc w:val="both"/>
      </w:pPr>
      <w:r>
        <w:t>Abstraction: As we saw through the report that data structure covers a whole part of abstract data type as abstract data type is known as thoughts that follows a certain logic that can only be applied throughout data structures as in other words it gives them a real form. In addition to that, without data structure there wouldn’t be high level computations as all operations would be extremely limited and there would be no place to creativity.</w:t>
      </w:r>
    </w:p>
    <w:p w14:paraId="49E28D0C" w14:textId="070F1EFE" w:rsidR="00B776E2" w:rsidRDefault="00B776E2" w:rsidP="00B776E2">
      <w:pPr>
        <w:jc w:val="both"/>
      </w:pPr>
    </w:p>
    <w:p w14:paraId="6A24A0FB" w14:textId="69B8E773" w:rsidR="0028441A" w:rsidRDefault="0028441A" w:rsidP="0028441A">
      <w:pPr>
        <w:pStyle w:val="Heading1"/>
      </w:pPr>
      <w:bookmarkStart w:id="46" w:name="_Toc31007558"/>
      <w:r>
        <w:t>Presentation</w:t>
      </w:r>
      <w:bookmarkEnd w:id="46"/>
    </w:p>
    <w:p w14:paraId="3E022F6B" w14:textId="74E1E4A0" w:rsidR="0028441A" w:rsidRDefault="0028441A" w:rsidP="00B776E2">
      <w:pPr>
        <w:jc w:val="both"/>
      </w:pPr>
    </w:p>
    <w:p w14:paraId="190CB647" w14:textId="17B987DB" w:rsidR="0028441A" w:rsidRDefault="0028441A" w:rsidP="00B776E2">
      <w:pPr>
        <w:jc w:val="both"/>
      </w:pPr>
    </w:p>
    <w:p w14:paraId="439D89AA" w14:textId="0DB725F0" w:rsidR="0028441A" w:rsidRDefault="0028441A" w:rsidP="00B776E2">
      <w:pPr>
        <w:jc w:val="both"/>
      </w:pPr>
    </w:p>
    <w:p w14:paraId="4637203C" w14:textId="4BDC728A" w:rsidR="0028441A" w:rsidRDefault="0028441A" w:rsidP="00B776E2">
      <w:pPr>
        <w:jc w:val="both"/>
      </w:pPr>
    </w:p>
    <w:p w14:paraId="632302AE" w14:textId="512AB24A" w:rsidR="0028441A" w:rsidRDefault="0028441A" w:rsidP="00B776E2">
      <w:pPr>
        <w:jc w:val="both"/>
      </w:pPr>
    </w:p>
    <w:p w14:paraId="6E069BFE" w14:textId="60E24140" w:rsidR="0028441A" w:rsidRDefault="003D20BE" w:rsidP="00B776E2">
      <w:pPr>
        <w:jc w:val="both"/>
      </w:pPr>
      <w:r>
        <w:rPr>
          <w:noProof/>
        </w:rPr>
        <w:drawing>
          <wp:anchor distT="0" distB="0" distL="114300" distR="114300" simplePos="0" relativeHeight="251743232" behindDoc="0" locked="0" layoutInCell="1" allowOverlap="1" wp14:anchorId="62EE1894" wp14:editId="48A67B33">
            <wp:simplePos x="0" y="0"/>
            <wp:positionH relativeFrom="column">
              <wp:posOffset>0</wp:posOffset>
            </wp:positionH>
            <wp:positionV relativeFrom="paragraph">
              <wp:posOffset>250825</wp:posOffset>
            </wp:positionV>
            <wp:extent cx="5486400" cy="3111500"/>
            <wp:effectExtent l="95250" t="57150" r="19050" b="508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111500"/>
                    </a:xfrm>
                    <a:prstGeom prst="rect">
                      <a:avLst/>
                    </a:prstGeom>
                    <a:effectLst>
                      <a:outerShdw blurRad="50800" dist="38100" dir="10800000" algn="r" rotWithShape="0">
                        <a:prstClr val="black">
                          <a:alpha val="40000"/>
                        </a:prstClr>
                      </a:outerShdw>
                    </a:effectLst>
                  </pic:spPr>
                </pic:pic>
              </a:graphicData>
            </a:graphic>
          </wp:anchor>
        </w:drawing>
      </w:r>
    </w:p>
    <w:p w14:paraId="78F2A557" w14:textId="0FBDFC89" w:rsidR="0028441A" w:rsidRDefault="0028441A" w:rsidP="00B776E2">
      <w:pPr>
        <w:jc w:val="both"/>
      </w:pPr>
    </w:p>
    <w:p w14:paraId="068DC60D" w14:textId="07F38FA2" w:rsidR="0028441A" w:rsidRDefault="0028441A" w:rsidP="00B776E2">
      <w:pPr>
        <w:jc w:val="both"/>
      </w:pPr>
    </w:p>
    <w:p w14:paraId="25D9E217" w14:textId="32C35496" w:rsidR="0028441A" w:rsidRDefault="0028441A" w:rsidP="00B776E2">
      <w:pPr>
        <w:jc w:val="both"/>
      </w:pPr>
    </w:p>
    <w:p w14:paraId="0A90DC3B" w14:textId="725D7FD3" w:rsidR="0028441A" w:rsidRDefault="0028441A" w:rsidP="00B776E2">
      <w:pPr>
        <w:jc w:val="both"/>
      </w:pPr>
    </w:p>
    <w:p w14:paraId="07FDAAEE" w14:textId="299327E1" w:rsidR="0028441A" w:rsidRDefault="0028441A" w:rsidP="00B776E2">
      <w:pPr>
        <w:jc w:val="both"/>
      </w:pPr>
    </w:p>
    <w:p w14:paraId="0D6DBE27" w14:textId="35D12E1E" w:rsidR="0028441A" w:rsidRDefault="0028441A" w:rsidP="00B776E2">
      <w:pPr>
        <w:jc w:val="both"/>
      </w:pPr>
    </w:p>
    <w:p w14:paraId="34E2FF87" w14:textId="6B0381F1" w:rsidR="003D20BE" w:rsidRDefault="003D20BE" w:rsidP="00B776E2">
      <w:pPr>
        <w:jc w:val="both"/>
      </w:pPr>
      <w:r>
        <w:rPr>
          <w:noProof/>
        </w:rPr>
        <w:lastRenderedPageBreak/>
        <w:drawing>
          <wp:anchor distT="0" distB="0" distL="114300" distR="114300" simplePos="0" relativeHeight="251745280" behindDoc="0" locked="0" layoutInCell="1" allowOverlap="1" wp14:anchorId="009CEFAB" wp14:editId="71BFED0C">
            <wp:simplePos x="0" y="0"/>
            <wp:positionH relativeFrom="column">
              <wp:posOffset>0</wp:posOffset>
            </wp:positionH>
            <wp:positionV relativeFrom="paragraph">
              <wp:posOffset>251460</wp:posOffset>
            </wp:positionV>
            <wp:extent cx="5486400" cy="2976880"/>
            <wp:effectExtent l="95250" t="57150" r="19050" b="520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976880"/>
                    </a:xfrm>
                    <a:prstGeom prst="rect">
                      <a:avLst/>
                    </a:prstGeom>
                    <a:effectLst>
                      <a:outerShdw blurRad="50800" dist="38100" dir="10800000" algn="r" rotWithShape="0">
                        <a:prstClr val="black">
                          <a:alpha val="40000"/>
                        </a:prstClr>
                      </a:outerShdw>
                    </a:effectLst>
                  </pic:spPr>
                </pic:pic>
              </a:graphicData>
            </a:graphic>
          </wp:anchor>
        </w:drawing>
      </w:r>
    </w:p>
    <w:p w14:paraId="3C29B077" w14:textId="26639422" w:rsidR="003D20BE" w:rsidRDefault="003D20BE" w:rsidP="00B776E2">
      <w:pPr>
        <w:jc w:val="both"/>
      </w:pPr>
    </w:p>
    <w:p w14:paraId="55369A17" w14:textId="7A934DE5" w:rsidR="003D20BE" w:rsidRDefault="003D20BE" w:rsidP="00B776E2">
      <w:pPr>
        <w:jc w:val="both"/>
      </w:pPr>
      <w:r>
        <w:rPr>
          <w:noProof/>
        </w:rPr>
        <w:drawing>
          <wp:anchor distT="0" distB="0" distL="114300" distR="114300" simplePos="0" relativeHeight="251747328" behindDoc="0" locked="0" layoutInCell="1" allowOverlap="1" wp14:anchorId="52B77A9E" wp14:editId="06DBE0FA">
            <wp:simplePos x="0" y="0"/>
            <wp:positionH relativeFrom="margin">
              <wp:posOffset>-19050</wp:posOffset>
            </wp:positionH>
            <wp:positionV relativeFrom="paragraph">
              <wp:posOffset>441960</wp:posOffset>
            </wp:positionV>
            <wp:extent cx="5486400" cy="3141980"/>
            <wp:effectExtent l="95250" t="57150" r="19050" b="584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141980"/>
                    </a:xfrm>
                    <a:prstGeom prst="rect">
                      <a:avLst/>
                    </a:prstGeom>
                    <a:effectLst>
                      <a:outerShdw blurRad="50800" dist="38100" dir="10800000" algn="r" rotWithShape="0">
                        <a:prstClr val="black">
                          <a:alpha val="40000"/>
                        </a:prstClr>
                      </a:outerShdw>
                    </a:effectLst>
                  </pic:spPr>
                </pic:pic>
              </a:graphicData>
            </a:graphic>
          </wp:anchor>
        </w:drawing>
      </w:r>
    </w:p>
    <w:p w14:paraId="72CE612A" w14:textId="05FDF456" w:rsidR="003D20BE" w:rsidRDefault="003D20BE" w:rsidP="00B776E2">
      <w:pPr>
        <w:jc w:val="both"/>
      </w:pPr>
    </w:p>
    <w:p w14:paraId="2AB1193E" w14:textId="646A80E3" w:rsidR="003D20BE" w:rsidRDefault="003D20BE" w:rsidP="00B776E2">
      <w:pPr>
        <w:jc w:val="both"/>
      </w:pPr>
    </w:p>
    <w:p w14:paraId="247B936E" w14:textId="2C62BEC0" w:rsidR="003D20BE" w:rsidRDefault="003D20BE" w:rsidP="00B776E2">
      <w:pPr>
        <w:jc w:val="both"/>
      </w:pPr>
    </w:p>
    <w:p w14:paraId="5789D4FF" w14:textId="226F185D" w:rsidR="003D20BE" w:rsidRDefault="003D20BE" w:rsidP="00B776E2">
      <w:pPr>
        <w:jc w:val="both"/>
      </w:pPr>
    </w:p>
    <w:p w14:paraId="3AE6D10F" w14:textId="537D7E4D" w:rsidR="003D20BE" w:rsidRDefault="003D20BE" w:rsidP="00B776E2">
      <w:pPr>
        <w:jc w:val="both"/>
      </w:pPr>
      <w:r>
        <w:rPr>
          <w:noProof/>
        </w:rPr>
        <w:lastRenderedPageBreak/>
        <w:drawing>
          <wp:anchor distT="0" distB="0" distL="114300" distR="114300" simplePos="0" relativeHeight="251749376" behindDoc="0" locked="0" layoutInCell="1" allowOverlap="1" wp14:anchorId="10633EF2" wp14:editId="57E41E42">
            <wp:simplePos x="0" y="0"/>
            <wp:positionH relativeFrom="column">
              <wp:posOffset>0</wp:posOffset>
            </wp:positionH>
            <wp:positionV relativeFrom="paragraph">
              <wp:posOffset>251460</wp:posOffset>
            </wp:positionV>
            <wp:extent cx="5486400" cy="3106420"/>
            <wp:effectExtent l="95250" t="57150" r="19050" b="558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106420"/>
                    </a:xfrm>
                    <a:prstGeom prst="rect">
                      <a:avLst/>
                    </a:prstGeom>
                    <a:effectLst>
                      <a:outerShdw blurRad="50800" dist="38100" dir="10800000" algn="r" rotWithShape="0">
                        <a:prstClr val="black">
                          <a:alpha val="40000"/>
                        </a:prstClr>
                      </a:outerShdw>
                    </a:effectLst>
                  </pic:spPr>
                </pic:pic>
              </a:graphicData>
            </a:graphic>
          </wp:anchor>
        </w:drawing>
      </w:r>
    </w:p>
    <w:p w14:paraId="453B4642" w14:textId="0E033D34" w:rsidR="003D20BE" w:rsidRDefault="003D20BE" w:rsidP="00B776E2">
      <w:pPr>
        <w:jc w:val="both"/>
      </w:pPr>
    </w:p>
    <w:p w14:paraId="2D4FA498" w14:textId="636A379A" w:rsidR="003D20BE" w:rsidRDefault="003D20BE" w:rsidP="00B776E2">
      <w:pPr>
        <w:jc w:val="both"/>
      </w:pPr>
    </w:p>
    <w:p w14:paraId="7CE40DB8" w14:textId="53EF58EF" w:rsidR="003D20BE" w:rsidRDefault="003D20BE" w:rsidP="00B776E2">
      <w:pPr>
        <w:jc w:val="both"/>
      </w:pPr>
    </w:p>
    <w:p w14:paraId="2033A3DD" w14:textId="3206EA49" w:rsidR="003D20BE" w:rsidRDefault="003D20BE" w:rsidP="00B776E2">
      <w:pPr>
        <w:jc w:val="both"/>
      </w:pPr>
      <w:r>
        <w:rPr>
          <w:noProof/>
        </w:rPr>
        <w:drawing>
          <wp:anchor distT="0" distB="0" distL="114300" distR="114300" simplePos="0" relativeHeight="251751424" behindDoc="0" locked="0" layoutInCell="1" allowOverlap="1" wp14:anchorId="4E56C970" wp14:editId="394B58C2">
            <wp:simplePos x="0" y="0"/>
            <wp:positionH relativeFrom="column">
              <wp:posOffset>0</wp:posOffset>
            </wp:positionH>
            <wp:positionV relativeFrom="paragraph">
              <wp:posOffset>259080</wp:posOffset>
            </wp:positionV>
            <wp:extent cx="5486400" cy="2969895"/>
            <wp:effectExtent l="95250" t="57150" r="19050" b="590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969895"/>
                    </a:xfrm>
                    <a:prstGeom prst="rect">
                      <a:avLst/>
                    </a:prstGeom>
                    <a:effectLst>
                      <a:outerShdw blurRad="50800" dist="38100" dir="10800000" algn="r" rotWithShape="0">
                        <a:prstClr val="black">
                          <a:alpha val="40000"/>
                        </a:prstClr>
                      </a:outerShdw>
                    </a:effectLst>
                  </pic:spPr>
                </pic:pic>
              </a:graphicData>
            </a:graphic>
          </wp:anchor>
        </w:drawing>
      </w:r>
    </w:p>
    <w:p w14:paraId="50B3649A" w14:textId="0D273C3E" w:rsidR="003D20BE" w:rsidRDefault="003D20BE" w:rsidP="00B776E2">
      <w:pPr>
        <w:jc w:val="both"/>
      </w:pPr>
    </w:p>
    <w:p w14:paraId="353ED743" w14:textId="77777777" w:rsidR="003D20BE" w:rsidRDefault="003D20BE" w:rsidP="00B776E2">
      <w:pPr>
        <w:jc w:val="both"/>
      </w:pPr>
    </w:p>
    <w:p w14:paraId="7CB5A958" w14:textId="602E9685" w:rsidR="003D20BE" w:rsidRDefault="003D20BE" w:rsidP="00B776E2">
      <w:pPr>
        <w:jc w:val="both"/>
      </w:pPr>
    </w:p>
    <w:p w14:paraId="76514866" w14:textId="5C187ED9" w:rsidR="003D20BE" w:rsidRDefault="003D20BE" w:rsidP="00B776E2">
      <w:pPr>
        <w:jc w:val="both"/>
      </w:pPr>
      <w:r>
        <w:rPr>
          <w:noProof/>
        </w:rPr>
        <w:lastRenderedPageBreak/>
        <w:drawing>
          <wp:anchor distT="0" distB="0" distL="114300" distR="114300" simplePos="0" relativeHeight="251753472" behindDoc="0" locked="0" layoutInCell="1" allowOverlap="1" wp14:anchorId="32C72293" wp14:editId="4C5FE6DC">
            <wp:simplePos x="0" y="0"/>
            <wp:positionH relativeFrom="column">
              <wp:posOffset>0</wp:posOffset>
            </wp:positionH>
            <wp:positionV relativeFrom="paragraph">
              <wp:posOffset>251460</wp:posOffset>
            </wp:positionV>
            <wp:extent cx="5486400" cy="2863850"/>
            <wp:effectExtent l="95250" t="57150" r="19050" b="508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863850"/>
                    </a:xfrm>
                    <a:prstGeom prst="rect">
                      <a:avLst/>
                    </a:prstGeom>
                    <a:effectLst>
                      <a:outerShdw blurRad="50800" dist="38100" dir="10800000" algn="r" rotWithShape="0">
                        <a:prstClr val="black">
                          <a:alpha val="40000"/>
                        </a:prstClr>
                      </a:outerShdw>
                    </a:effectLst>
                  </pic:spPr>
                </pic:pic>
              </a:graphicData>
            </a:graphic>
          </wp:anchor>
        </w:drawing>
      </w:r>
    </w:p>
    <w:p w14:paraId="748A7F78" w14:textId="1785A78D" w:rsidR="003D20BE" w:rsidRDefault="003D20BE" w:rsidP="00B776E2">
      <w:pPr>
        <w:jc w:val="both"/>
      </w:pPr>
    </w:p>
    <w:p w14:paraId="7D7978A7" w14:textId="637A29A0" w:rsidR="003D20BE" w:rsidRDefault="003D20BE" w:rsidP="00B776E2">
      <w:pPr>
        <w:jc w:val="both"/>
      </w:pPr>
      <w:r>
        <w:rPr>
          <w:noProof/>
        </w:rPr>
        <w:drawing>
          <wp:anchor distT="0" distB="0" distL="114300" distR="114300" simplePos="0" relativeHeight="251755520" behindDoc="0" locked="0" layoutInCell="1" allowOverlap="1" wp14:anchorId="400EED39" wp14:editId="6EACFDAC">
            <wp:simplePos x="0" y="0"/>
            <wp:positionH relativeFrom="margin">
              <wp:align>right</wp:align>
            </wp:positionH>
            <wp:positionV relativeFrom="paragraph">
              <wp:posOffset>255270</wp:posOffset>
            </wp:positionV>
            <wp:extent cx="5486400" cy="2963545"/>
            <wp:effectExtent l="95250" t="57150" r="19050" b="654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963545"/>
                    </a:xfrm>
                    <a:prstGeom prst="rect">
                      <a:avLst/>
                    </a:prstGeom>
                    <a:effectLst>
                      <a:outerShdw blurRad="50800" dist="38100" dir="10800000" algn="r" rotWithShape="0">
                        <a:prstClr val="black">
                          <a:alpha val="40000"/>
                        </a:prstClr>
                      </a:outerShdw>
                    </a:effectLst>
                  </pic:spPr>
                </pic:pic>
              </a:graphicData>
            </a:graphic>
          </wp:anchor>
        </w:drawing>
      </w:r>
    </w:p>
    <w:p w14:paraId="553315B2" w14:textId="0F68B7EB" w:rsidR="003D20BE" w:rsidRDefault="003D20BE" w:rsidP="00B776E2">
      <w:pPr>
        <w:jc w:val="both"/>
      </w:pPr>
    </w:p>
    <w:p w14:paraId="1BB78027" w14:textId="6AE4818C" w:rsidR="003D20BE" w:rsidRDefault="003D20BE" w:rsidP="00B776E2">
      <w:pPr>
        <w:jc w:val="both"/>
      </w:pPr>
    </w:p>
    <w:p w14:paraId="6ED26234" w14:textId="180E6552" w:rsidR="003D20BE" w:rsidRDefault="003D20BE" w:rsidP="00B776E2">
      <w:pPr>
        <w:jc w:val="both"/>
      </w:pPr>
    </w:p>
    <w:p w14:paraId="7B51BB26" w14:textId="7D8CB0E2" w:rsidR="003D20BE" w:rsidRDefault="003D20BE" w:rsidP="00B776E2">
      <w:pPr>
        <w:jc w:val="both"/>
      </w:pPr>
    </w:p>
    <w:p w14:paraId="196AC29E" w14:textId="13913105" w:rsidR="003D20BE" w:rsidRDefault="003D20BE" w:rsidP="00B776E2">
      <w:pPr>
        <w:jc w:val="both"/>
      </w:pPr>
    </w:p>
    <w:p w14:paraId="44124D2E" w14:textId="0D27B8AD" w:rsidR="003D20BE" w:rsidRDefault="003D20BE" w:rsidP="00B776E2">
      <w:pPr>
        <w:jc w:val="both"/>
      </w:pPr>
    </w:p>
    <w:p w14:paraId="47E48BF4" w14:textId="25D9F7F1" w:rsidR="003D20BE" w:rsidRDefault="003D20BE" w:rsidP="00B776E2">
      <w:pPr>
        <w:jc w:val="both"/>
      </w:pPr>
    </w:p>
    <w:p w14:paraId="3609AC65" w14:textId="79D569C8" w:rsidR="003D20BE" w:rsidRDefault="003D20BE" w:rsidP="00B776E2">
      <w:pPr>
        <w:jc w:val="both"/>
      </w:pPr>
      <w:r>
        <w:rPr>
          <w:noProof/>
        </w:rPr>
        <w:drawing>
          <wp:anchor distT="0" distB="0" distL="114300" distR="114300" simplePos="0" relativeHeight="251757568" behindDoc="0" locked="0" layoutInCell="1" allowOverlap="1" wp14:anchorId="4F0CDD1E" wp14:editId="594037DB">
            <wp:simplePos x="0" y="0"/>
            <wp:positionH relativeFrom="margin">
              <wp:align>right</wp:align>
            </wp:positionH>
            <wp:positionV relativeFrom="paragraph">
              <wp:posOffset>228600</wp:posOffset>
            </wp:positionV>
            <wp:extent cx="5486400" cy="2999740"/>
            <wp:effectExtent l="95250" t="57150" r="19050" b="4826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999740"/>
                    </a:xfrm>
                    <a:prstGeom prst="rect">
                      <a:avLst/>
                    </a:prstGeom>
                    <a:effectLst>
                      <a:outerShdw blurRad="50800" dist="38100" dir="10800000" algn="r" rotWithShape="0">
                        <a:prstClr val="black">
                          <a:alpha val="40000"/>
                        </a:prstClr>
                      </a:outerShdw>
                    </a:effectLst>
                  </pic:spPr>
                </pic:pic>
              </a:graphicData>
            </a:graphic>
          </wp:anchor>
        </w:drawing>
      </w:r>
    </w:p>
    <w:p w14:paraId="02C05A24" w14:textId="23B13056" w:rsidR="003D20BE" w:rsidRDefault="003D20BE" w:rsidP="00B776E2">
      <w:pPr>
        <w:jc w:val="both"/>
      </w:pPr>
    </w:p>
    <w:p w14:paraId="7141E0D2" w14:textId="1A851723" w:rsidR="003D20BE" w:rsidRDefault="003D20BE" w:rsidP="00B776E2">
      <w:pPr>
        <w:jc w:val="both"/>
      </w:pPr>
    </w:p>
    <w:p w14:paraId="3EA12007" w14:textId="614BD124" w:rsidR="003D20BE" w:rsidRDefault="003D20BE" w:rsidP="00B776E2">
      <w:pPr>
        <w:jc w:val="both"/>
      </w:pPr>
    </w:p>
    <w:p w14:paraId="7F2F1DA0" w14:textId="5F8EEE68" w:rsidR="003D20BE" w:rsidRDefault="003D20BE" w:rsidP="00B776E2">
      <w:pPr>
        <w:jc w:val="both"/>
      </w:pPr>
      <w:r>
        <w:rPr>
          <w:noProof/>
        </w:rPr>
        <w:drawing>
          <wp:anchor distT="0" distB="0" distL="114300" distR="114300" simplePos="0" relativeHeight="251759616" behindDoc="0" locked="0" layoutInCell="1" allowOverlap="1" wp14:anchorId="095D0625" wp14:editId="6F6CBA99">
            <wp:simplePos x="0" y="0"/>
            <wp:positionH relativeFrom="column">
              <wp:posOffset>0</wp:posOffset>
            </wp:positionH>
            <wp:positionV relativeFrom="paragraph">
              <wp:posOffset>251460</wp:posOffset>
            </wp:positionV>
            <wp:extent cx="5486400" cy="2951480"/>
            <wp:effectExtent l="95250" t="57150" r="19050" b="5842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951480"/>
                    </a:xfrm>
                    <a:prstGeom prst="rect">
                      <a:avLst/>
                    </a:prstGeom>
                    <a:effectLst>
                      <a:outerShdw blurRad="50800" dist="38100" dir="10800000" algn="r" rotWithShape="0">
                        <a:prstClr val="black">
                          <a:alpha val="40000"/>
                        </a:prstClr>
                      </a:outerShdw>
                    </a:effectLst>
                  </pic:spPr>
                </pic:pic>
              </a:graphicData>
            </a:graphic>
          </wp:anchor>
        </w:drawing>
      </w:r>
    </w:p>
    <w:p w14:paraId="2AC3F13A" w14:textId="77777777" w:rsidR="003D20BE" w:rsidRDefault="003D20BE" w:rsidP="00B776E2">
      <w:pPr>
        <w:jc w:val="both"/>
      </w:pPr>
    </w:p>
    <w:p w14:paraId="148013A4" w14:textId="62B236D1" w:rsidR="00B776E2" w:rsidRDefault="00B776E2" w:rsidP="00B776E2">
      <w:pPr>
        <w:pStyle w:val="Heading1"/>
      </w:pPr>
      <w:bookmarkStart w:id="47" w:name="_Toc31007559"/>
      <w:r>
        <w:lastRenderedPageBreak/>
        <w:t>References:</w:t>
      </w:r>
      <w:bookmarkEnd w:id="47"/>
    </w:p>
    <w:p w14:paraId="755CA6CC"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In-text: </w:t>
      </w:r>
      <w:r>
        <w:rPr>
          <w:rStyle w:val="selectable"/>
          <w:rFonts w:ascii="Open Sans" w:eastAsiaTheme="majorEastAsia" w:hAnsi="Open Sans" w:cs="Open Sans"/>
          <w:color w:val="000000"/>
          <w:sz w:val="20"/>
          <w:szCs w:val="20"/>
        </w:rPr>
        <w:t>(Anon, 2020)</w:t>
      </w:r>
    </w:p>
    <w:p w14:paraId="7E77E09C"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Your Bibliography: </w:t>
      </w:r>
      <w:r>
        <w:rPr>
          <w:rStyle w:val="selectable"/>
          <w:rFonts w:ascii="Open Sans" w:eastAsiaTheme="majorEastAsia" w:hAnsi="Open Sans" w:cs="Open Sans"/>
          <w:color w:val="000000"/>
          <w:sz w:val="20"/>
          <w:szCs w:val="20"/>
        </w:rPr>
        <w:t>Anon, (2020). [online] Available at: https://www.enotes.com/homework-help/what-advantages-disadvantages-data-stucture-479073 [Accessed 27 Jan. 2020].</w:t>
      </w:r>
    </w:p>
    <w:p w14:paraId="55D8E850" w14:textId="77777777" w:rsidR="00B776E2" w:rsidRDefault="00B776E2" w:rsidP="00B776E2">
      <w:pPr>
        <w:jc w:val="both"/>
      </w:pPr>
    </w:p>
    <w:p w14:paraId="209746CC"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In-text: </w:t>
      </w:r>
      <w:r>
        <w:rPr>
          <w:rStyle w:val="selectable"/>
          <w:rFonts w:ascii="Open Sans" w:eastAsiaTheme="majorEastAsia" w:hAnsi="Open Sans" w:cs="Open Sans"/>
          <w:color w:val="000000"/>
          <w:sz w:val="20"/>
          <w:szCs w:val="20"/>
        </w:rPr>
        <w:t>(</w:t>
      </w:r>
      <w:proofErr w:type="spellStart"/>
      <w:r>
        <w:rPr>
          <w:rStyle w:val="selectable"/>
          <w:rFonts w:ascii="Open Sans" w:eastAsiaTheme="majorEastAsia" w:hAnsi="Open Sans" w:cs="Open Sans"/>
          <w:color w:val="000000"/>
          <w:sz w:val="20"/>
          <w:szCs w:val="20"/>
        </w:rPr>
        <w:t>GeeksforGeeks</w:t>
      </w:r>
      <w:proofErr w:type="spellEnd"/>
      <w:r>
        <w:rPr>
          <w:rStyle w:val="selectable"/>
          <w:rFonts w:ascii="Open Sans" w:eastAsiaTheme="majorEastAsia" w:hAnsi="Open Sans" w:cs="Open Sans"/>
          <w:color w:val="000000"/>
          <w:sz w:val="20"/>
          <w:szCs w:val="20"/>
        </w:rPr>
        <w:t>, 2020)</w:t>
      </w:r>
    </w:p>
    <w:p w14:paraId="6683B1A3"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Your Bibliography: </w:t>
      </w:r>
      <w:proofErr w:type="spellStart"/>
      <w:r>
        <w:rPr>
          <w:rStyle w:val="selectable"/>
          <w:rFonts w:ascii="Open Sans" w:eastAsiaTheme="majorEastAsia" w:hAnsi="Open Sans" w:cs="Open Sans"/>
          <w:color w:val="000000"/>
          <w:sz w:val="20"/>
          <w:szCs w:val="20"/>
        </w:rPr>
        <w:t>GeeksforGeeks</w:t>
      </w:r>
      <w:proofErr w:type="spellEnd"/>
      <w:r>
        <w:rPr>
          <w:rStyle w:val="selectable"/>
          <w:rFonts w:ascii="Open Sans" w:eastAsiaTheme="majorEastAsia" w:hAnsi="Open Sans" w:cs="Open Sans"/>
          <w:color w:val="000000"/>
          <w:sz w:val="20"/>
          <w:szCs w:val="20"/>
        </w:rPr>
        <w:t>. (2020). </w:t>
      </w:r>
      <w:r>
        <w:rPr>
          <w:rStyle w:val="selectable"/>
          <w:rFonts w:ascii="Open Sans" w:eastAsiaTheme="majorEastAsia" w:hAnsi="Open Sans" w:cs="Open Sans"/>
          <w:i/>
          <w:iCs/>
          <w:color w:val="000000"/>
          <w:sz w:val="20"/>
          <w:szCs w:val="20"/>
        </w:rPr>
        <w:t xml:space="preserve">LinkedList in Java - </w:t>
      </w:r>
      <w:proofErr w:type="spellStart"/>
      <w:r>
        <w:rPr>
          <w:rStyle w:val="selectable"/>
          <w:rFonts w:ascii="Open Sans" w:eastAsiaTheme="majorEastAsia" w:hAnsi="Open Sans" w:cs="Open Sans"/>
          <w:i/>
          <w:iCs/>
          <w:color w:val="000000"/>
          <w:sz w:val="20"/>
          <w:szCs w:val="20"/>
        </w:rPr>
        <w:t>GeeksforGeeks</w:t>
      </w:r>
      <w:proofErr w:type="spellEnd"/>
      <w:r>
        <w:rPr>
          <w:rStyle w:val="selectable"/>
          <w:rFonts w:ascii="Open Sans" w:eastAsiaTheme="majorEastAsia" w:hAnsi="Open Sans" w:cs="Open Sans"/>
          <w:color w:val="000000"/>
          <w:sz w:val="20"/>
          <w:szCs w:val="20"/>
        </w:rPr>
        <w:t>. [online] Available at: https://www.geeksforgeeks.org/linked-list-in-java/ [Accessed 27 Jan. 2020].</w:t>
      </w:r>
    </w:p>
    <w:p w14:paraId="50BD9528" w14:textId="475B4332" w:rsidR="000810F3" w:rsidRDefault="000810F3" w:rsidP="00B776E2">
      <w:pPr>
        <w:jc w:val="both"/>
      </w:pPr>
    </w:p>
    <w:p w14:paraId="713E762A"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In-text: </w:t>
      </w:r>
      <w:r>
        <w:rPr>
          <w:rStyle w:val="selectable"/>
          <w:rFonts w:ascii="Open Sans" w:eastAsiaTheme="majorEastAsia" w:hAnsi="Open Sans" w:cs="Open Sans"/>
          <w:color w:val="000000"/>
          <w:sz w:val="20"/>
          <w:szCs w:val="20"/>
        </w:rPr>
        <w:t>(</w:t>
      </w:r>
      <w:proofErr w:type="spellStart"/>
      <w:r>
        <w:rPr>
          <w:rStyle w:val="selectable"/>
          <w:rFonts w:ascii="Open Sans" w:eastAsiaTheme="majorEastAsia" w:hAnsi="Open Sans" w:cs="Open Sans"/>
          <w:color w:val="000000"/>
          <w:sz w:val="20"/>
          <w:szCs w:val="20"/>
        </w:rPr>
        <w:t>GeeksforGeeks</w:t>
      </w:r>
      <w:proofErr w:type="spellEnd"/>
      <w:r>
        <w:rPr>
          <w:rStyle w:val="selectable"/>
          <w:rFonts w:ascii="Open Sans" w:eastAsiaTheme="majorEastAsia" w:hAnsi="Open Sans" w:cs="Open Sans"/>
          <w:color w:val="000000"/>
          <w:sz w:val="20"/>
          <w:szCs w:val="20"/>
        </w:rPr>
        <w:t>, 2020)</w:t>
      </w:r>
    </w:p>
    <w:p w14:paraId="0448104A"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Your Bibliography: </w:t>
      </w:r>
      <w:proofErr w:type="spellStart"/>
      <w:r>
        <w:rPr>
          <w:rStyle w:val="selectable"/>
          <w:rFonts w:ascii="Open Sans" w:eastAsiaTheme="majorEastAsia" w:hAnsi="Open Sans" w:cs="Open Sans"/>
          <w:color w:val="000000"/>
          <w:sz w:val="20"/>
          <w:szCs w:val="20"/>
        </w:rPr>
        <w:t>GeeksforGeeks</w:t>
      </w:r>
      <w:proofErr w:type="spellEnd"/>
      <w:r>
        <w:rPr>
          <w:rStyle w:val="selectable"/>
          <w:rFonts w:ascii="Open Sans" w:eastAsiaTheme="majorEastAsia" w:hAnsi="Open Sans" w:cs="Open Sans"/>
          <w:color w:val="000000"/>
          <w:sz w:val="20"/>
          <w:szCs w:val="20"/>
        </w:rPr>
        <w:t>. (2020). </w:t>
      </w:r>
      <w:proofErr w:type="spellStart"/>
      <w:r>
        <w:rPr>
          <w:rStyle w:val="selectable"/>
          <w:rFonts w:ascii="Open Sans" w:eastAsiaTheme="majorEastAsia" w:hAnsi="Open Sans" w:cs="Open Sans"/>
          <w:i/>
          <w:iCs/>
          <w:color w:val="000000"/>
          <w:sz w:val="20"/>
          <w:szCs w:val="20"/>
        </w:rPr>
        <w:t>ArrayList</w:t>
      </w:r>
      <w:proofErr w:type="spellEnd"/>
      <w:r>
        <w:rPr>
          <w:rStyle w:val="selectable"/>
          <w:rFonts w:ascii="Open Sans" w:eastAsiaTheme="majorEastAsia" w:hAnsi="Open Sans" w:cs="Open Sans"/>
          <w:i/>
          <w:iCs/>
          <w:color w:val="000000"/>
          <w:sz w:val="20"/>
          <w:szCs w:val="20"/>
        </w:rPr>
        <w:t xml:space="preserve"> in Java - </w:t>
      </w:r>
      <w:proofErr w:type="spellStart"/>
      <w:r>
        <w:rPr>
          <w:rStyle w:val="selectable"/>
          <w:rFonts w:ascii="Open Sans" w:eastAsiaTheme="majorEastAsia" w:hAnsi="Open Sans" w:cs="Open Sans"/>
          <w:i/>
          <w:iCs/>
          <w:color w:val="000000"/>
          <w:sz w:val="20"/>
          <w:szCs w:val="20"/>
        </w:rPr>
        <w:t>GeeksforGeeks</w:t>
      </w:r>
      <w:proofErr w:type="spellEnd"/>
      <w:r>
        <w:rPr>
          <w:rStyle w:val="selectable"/>
          <w:rFonts w:ascii="Open Sans" w:eastAsiaTheme="majorEastAsia" w:hAnsi="Open Sans" w:cs="Open Sans"/>
          <w:color w:val="000000"/>
          <w:sz w:val="20"/>
          <w:szCs w:val="20"/>
        </w:rPr>
        <w:t>. [online] Available at: https://www.geeksforgeeks.org/arraylist-in-java/ [Accessed 27 Jan. 2020].</w:t>
      </w:r>
    </w:p>
    <w:p w14:paraId="6CF79243" w14:textId="773CE5EB" w:rsidR="00B776E2" w:rsidRDefault="00B776E2" w:rsidP="00C62EC0"/>
    <w:p w14:paraId="7D268897"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In-text: </w:t>
      </w:r>
      <w:r>
        <w:rPr>
          <w:rStyle w:val="selectable"/>
          <w:rFonts w:ascii="Open Sans" w:eastAsiaTheme="majorEastAsia" w:hAnsi="Open Sans" w:cs="Open Sans"/>
          <w:color w:val="000000"/>
          <w:sz w:val="20"/>
          <w:szCs w:val="20"/>
        </w:rPr>
        <w:t>(Wisdom Jobs, 2020)</w:t>
      </w:r>
    </w:p>
    <w:p w14:paraId="4A5304A3" w14:textId="4117D9EA" w:rsidR="00B776E2" w:rsidRDefault="00B776E2" w:rsidP="00B776E2">
      <w:pPr>
        <w:pStyle w:val="NormalWeb"/>
        <w:shd w:val="clear" w:color="auto" w:fill="FFFFFF"/>
        <w:spacing w:before="0" w:beforeAutospacing="0" w:after="0" w:afterAutospacing="0" w:line="360" w:lineRule="atLeast"/>
        <w:ind w:hanging="120"/>
        <w:rPr>
          <w:rStyle w:val="selectable"/>
          <w:rFonts w:ascii="Open Sans" w:eastAsiaTheme="majorEastAsia" w:hAnsi="Open Sans" w:cs="Open Sans"/>
          <w:color w:val="000000"/>
          <w:sz w:val="20"/>
          <w:szCs w:val="20"/>
        </w:rPr>
      </w:pPr>
      <w:r>
        <w:rPr>
          <w:rStyle w:val="Strong"/>
          <w:rFonts w:ascii="Open Sans" w:eastAsiaTheme="majorEastAsia" w:hAnsi="Open Sans" w:cs="Open Sans"/>
          <w:color w:val="666666"/>
          <w:sz w:val="20"/>
          <w:szCs w:val="20"/>
        </w:rPr>
        <w:t>Your Bibliography: </w:t>
      </w:r>
      <w:r>
        <w:rPr>
          <w:rStyle w:val="selectable"/>
          <w:rFonts w:ascii="Open Sans" w:eastAsiaTheme="majorEastAsia" w:hAnsi="Open Sans" w:cs="Open Sans"/>
          <w:color w:val="000000"/>
          <w:sz w:val="20"/>
          <w:szCs w:val="20"/>
        </w:rPr>
        <w:t>Wisdom Jobs. (2020). </w:t>
      </w:r>
      <w:r>
        <w:rPr>
          <w:rStyle w:val="selectable"/>
          <w:rFonts w:ascii="Open Sans" w:eastAsiaTheme="majorEastAsia" w:hAnsi="Open Sans" w:cs="Open Sans"/>
          <w:i/>
          <w:iCs/>
          <w:color w:val="000000"/>
          <w:sz w:val="20"/>
          <w:szCs w:val="20"/>
        </w:rPr>
        <w:t>Abstract data type in Data Structures Tutorial 27 January 2020 - Learn Abstract data type in Data Structures Tutorial (7124) | Wisdom Jobs India</w:t>
      </w:r>
      <w:r>
        <w:rPr>
          <w:rStyle w:val="selectable"/>
          <w:rFonts w:ascii="Open Sans" w:eastAsiaTheme="majorEastAsia" w:hAnsi="Open Sans" w:cs="Open Sans"/>
          <w:color w:val="000000"/>
          <w:sz w:val="20"/>
          <w:szCs w:val="20"/>
        </w:rPr>
        <w:t>. [online] Available at: https://www.wisdomjobs.com/e-university/data-structures-tutorial-290/abstract-data-type-7124.html [Accessed 27 Jan. 2020].</w:t>
      </w:r>
    </w:p>
    <w:p w14:paraId="4B0FC431" w14:textId="36E67201" w:rsidR="00B776E2" w:rsidRDefault="00B776E2" w:rsidP="00B776E2">
      <w:pPr>
        <w:pStyle w:val="NormalWeb"/>
        <w:shd w:val="clear" w:color="auto" w:fill="FFFFFF"/>
        <w:spacing w:before="0" w:beforeAutospacing="0" w:after="0" w:afterAutospacing="0" w:line="360" w:lineRule="atLeast"/>
        <w:ind w:hanging="120"/>
        <w:rPr>
          <w:rStyle w:val="selectable"/>
          <w:rFonts w:ascii="Open Sans" w:eastAsiaTheme="majorEastAsia" w:hAnsi="Open Sans" w:cs="Open Sans"/>
          <w:color w:val="000000"/>
          <w:sz w:val="20"/>
          <w:szCs w:val="20"/>
        </w:rPr>
      </w:pPr>
    </w:p>
    <w:p w14:paraId="40972D35"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In-text: </w:t>
      </w:r>
      <w:r>
        <w:rPr>
          <w:rStyle w:val="selectable"/>
          <w:rFonts w:ascii="Open Sans" w:eastAsiaTheme="majorEastAsia" w:hAnsi="Open Sans" w:cs="Open Sans"/>
          <w:color w:val="000000"/>
          <w:sz w:val="20"/>
          <w:szCs w:val="20"/>
        </w:rPr>
        <w:t>(Cseworldonline.com, 2020)</w:t>
      </w:r>
    </w:p>
    <w:p w14:paraId="02AE2033"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Your Bibliography: </w:t>
      </w:r>
      <w:r>
        <w:rPr>
          <w:rStyle w:val="selectable"/>
          <w:rFonts w:ascii="Open Sans" w:eastAsiaTheme="majorEastAsia" w:hAnsi="Open Sans" w:cs="Open Sans"/>
          <w:color w:val="000000"/>
          <w:sz w:val="20"/>
          <w:szCs w:val="20"/>
        </w:rPr>
        <w:t>Cseworldonline.com. (2020). </w:t>
      </w:r>
      <w:r>
        <w:rPr>
          <w:rStyle w:val="selectable"/>
          <w:rFonts w:ascii="Open Sans" w:eastAsiaTheme="majorEastAsia" w:hAnsi="Open Sans" w:cs="Open Sans"/>
          <w:i/>
          <w:iCs/>
          <w:color w:val="000000"/>
          <w:sz w:val="20"/>
          <w:szCs w:val="20"/>
        </w:rPr>
        <w:t xml:space="preserve">Introduction of Data Structures || </w:t>
      </w:r>
      <w:proofErr w:type="spellStart"/>
      <w:r>
        <w:rPr>
          <w:rStyle w:val="selectable"/>
          <w:rFonts w:ascii="Open Sans" w:eastAsiaTheme="majorEastAsia" w:hAnsi="Open Sans" w:cs="Open Sans"/>
          <w:i/>
          <w:iCs/>
          <w:color w:val="000000"/>
          <w:sz w:val="20"/>
          <w:szCs w:val="20"/>
        </w:rPr>
        <w:t>CseWorld</w:t>
      </w:r>
      <w:proofErr w:type="spellEnd"/>
      <w:r>
        <w:rPr>
          <w:rStyle w:val="selectable"/>
          <w:rFonts w:ascii="Open Sans" w:eastAsiaTheme="majorEastAsia" w:hAnsi="Open Sans" w:cs="Open Sans"/>
          <w:i/>
          <w:iCs/>
          <w:color w:val="000000"/>
          <w:sz w:val="20"/>
          <w:szCs w:val="20"/>
        </w:rPr>
        <w:t xml:space="preserve"> Online</w:t>
      </w:r>
      <w:r>
        <w:rPr>
          <w:rStyle w:val="selectable"/>
          <w:rFonts w:ascii="Open Sans" w:eastAsiaTheme="majorEastAsia" w:hAnsi="Open Sans" w:cs="Open Sans"/>
          <w:color w:val="000000"/>
          <w:sz w:val="20"/>
          <w:szCs w:val="20"/>
        </w:rPr>
        <w:t>. [online] Available at: https://www.cseworldonline.com/data-structure/Introduction-Data-Structures.php [Accessed 27 Jan. 2020].</w:t>
      </w:r>
    </w:p>
    <w:p w14:paraId="41B060E9" w14:textId="5ACC276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p>
    <w:p w14:paraId="57BECABE"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In-text: </w:t>
      </w:r>
      <w:r>
        <w:rPr>
          <w:rStyle w:val="selectable"/>
          <w:rFonts w:ascii="Open Sans" w:eastAsiaTheme="majorEastAsia" w:hAnsi="Open Sans" w:cs="Open Sans"/>
          <w:color w:val="000000"/>
          <w:sz w:val="20"/>
          <w:szCs w:val="20"/>
        </w:rPr>
        <w:t>(Tutorialspoint.com, 2020)</w:t>
      </w:r>
    </w:p>
    <w:p w14:paraId="4D74B0D1"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Your Bibliography: </w:t>
      </w:r>
      <w:r>
        <w:rPr>
          <w:rStyle w:val="selectable"/>
          <w:rFonts w:ascii="Open Sans" w:eastAsiaTheme="majorEastAsia" w:hAnsi="Open Sans" w:cs="Open Sans"/>
          <w:color w:val="000000"/>
          <w:sz w:val="20"/>
          <w:szCs w:val="20"/>
        </w:rPr>
        <w:t>Tutorialspoint.com. (2020). </w:t>
      </w:r>
      <w:r>
        <w:rPr>
          <w:rStyle w:val="selectable"/>
          <w:rFonts w:ascii="Open Sans" w:eastAsiaTheme="majorEastAsia" w:hAnsi="Open Sans" w:cs="Open Sans"/>
          <w:i/>
          <w:iCs/>
          <w:color w:val="000000"/>
          <w:sz w:val="20"/>
          <w:szCs w:val="20"/>
        </w:rPr>
        <w:t xml:space="preserve">Data Structure and Algorithms Tutorial - </w:t>
      </w:r>
      <w:proofErr w:type="spellStart"/>
      <w:r>
        <w:rPr>
          <w:rStyle w:val="selectable"/>
          <w:rFonts w:ascii="Open Sans" w:eastAsiaTheme="majorEastAsia" w:hAnsi="Open Sans" w:cs="Open Sans"/>
          <w:i/>
          <w:iCs/>
          <w:color w:val="000000"/>
          <w:sz w:val="20"/>
          <w:szCs w:val="20"/>
        </w:rPr>
        <w:t>Tutorialspoint</w:t>
      </w:r>
      <w:proofErr w:type="spellEnd"/>
      <w:r>
        <w:rPr>
          <w:rStyle w:val="selectable"/>
          <w:rFonts w:ascii="Open Sans" w:eastAsiaTheme="majorEastAsia" w:hAnsi="Open Sans" w:cs="Open Sans"/>
          <w:color w:val="000000"/>
          <w:sz w:val="20"/>
          <w:szCs w:val="20"/>
        </w:rPr>
        <w:t>. [online] Available at: https://www.tutorialspoint.com/data_structures_algorithms/index.htm [Accessed 27 Jan. 2020].</w:t>
      </w:r>
    </w:p>
    <w:p w14:paraId="573679DA" w14:textId="77777777" w:rsidR="00B776E2" w:rsidRDefault="00B776E2" w:rsidP="00B776E2">
      <w:pPr>
        <w:pStyle w:val="NormalWeb"/>
        <w:shd w:val="clear" w:color="auto" w:fill="FFFFFF"/>
        <w:spacing w:before="0" w:beforeAutospacing="0" w:after="0" w:afterAutospacing="0" w:line="360" w:lineRule="atLeast"/>
        <w:ind w:hanging="120"/>
        <w:rPr>
          <w:rStyle w:val="Strong"/>
          <w:rFonts w:ascii="Open Sans" w:eastAsiaTheme="majorEastAsia" w:hAnsi="Open Sans" w:cs="Open Sans"/>
          <w:color w:val="666666"/>
          <w:sz w:val="20"/>
          <w:szCs w:val="20"/>
        </w:rPr>
      </w:pPr>
    </w:p>
    <w:p w14:paraId="33362B0A" w14:textId="77777777" w:rsidR="00B776E2" w:rsidRDefault="00B776E2" w:rsidP="00B776E2">
      <w:pPr>
        <w:pStyle w:val="NormalWeb"/>
        <w:shd w:val="clear" w:color="auto" w:fill="FFFFFF"/>
        <w:spacing w:before="0" w:beforeAutospacing="0" w:after="0" w:afterAutospacing="0" w:line="360" w:lineRule="atLeast"/>
        <w:ind w:hanging="120"/>
        <w:rPr>
          <w:rStyle w:val="Strong"/>
          <w:rFonts w:ascii="Open Sans" w:eastAsiaTheme="majorEastAsia" w:hAnsi="Open Sans" w:cs="Open Sans"/>
          <w:color w:val="666666"/>
          <w:sz w:val="20"/>
          <w:szCs w:val="20"/>
        </w:rPr>
      </w:pPr>
    </w:p>
    <w:p w14:paraId="57147FAC" w14:textId="77777777" w:rsidR="00B776E2" w:rsidRDefault="00B776E2" w:rsidP="00B776E2">
      <w:pPr>
        <w:pStyle w:val="NormalWeb"/>
        <w:shd w:val="clear" w:color="auto" w:fill="FFFFFF"/>
        <w:spacing w:before="0" w:beforeAutospacing="0" w:after="0" w:afterAutospacing="0" w:line="360" w:lineRule="atLeast"/>
        <w:ind w:hanging="120"/>
        <w:rPr>
          <w:rStyle w:val="Strong"/>
          <w:rFonts w:ascii="Open Sans" w:eastAsiaTheme="majorEastAsia" w:hAnsi="Open Sans" w:cs="Open Sans"/>
          <w:color w:val="666666"/>
          <w:sz w:val="20"/>
          <w:szCs w:val="20"/>
        </w:rPr>
      </w:pPr>
    </w:p>
    <w:p w14:paraId="02927A27" w14:textId="401DECDC"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In-text: </w:t>
      </w:r>
      <w:r>
        <w:rPr>
          <w:rStyle w:val="selectable"/>
          <w:rFonts w:ascii="Open Sans" w:eastAsiaTheme="majorEastAsia" w:hAnsi="Open Sans" w:cs="Open Sans"/>
          <w:color w:val="000000"/>
          <w:sz w:val="20"/>
          <w:szCs w:val="20"/>
        </w:rPr>
        <w:t>(</w:t>
      </w:r>
      <w:proofErr w:type="spellStart"/>
      <w:r>
        <w:rPr>
          <w:rStyle w:val="selectable"/>
          <w:rFonts w:ascii="Open Sans" w:eastAsiaTheme="majorEastAsia" w:hAnsi="Open Sans" w:cs="Open Sans"/>
          <w:color w:val="000000"/>
          <w:sz w:val="20"/>
          <w:szCs w:val="20"/>
        </w:rPr>
        <w:t>GeeksforGeeks</w:t>
      </w:r>
      <w:proofErr w:type="spellEnd"/>
      <w:r>
        <w:rPr>
          <w:rStyle w:val="selectable"/>
          <w:rFonts w:ascii="Open Sans" w:eastAsiaTheme="majorEastAsia" w:hAnsi="Open Sans" w:cs="Open Sans"/>
          <w:color w:val="000000"/>
          <w:sz w:val="20"/>
          <w:szCs w:val="20"/>
        </w:rPr>
        <w:t>, 2020)</w:t>
      </w:r>
    </w:p>
    <w:p w14:paraId="4864E729"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lastRenderedPageBreak/>
        <w:t>Your Bibliography: </w:t>
      </w:r>
      <w:proofErr w:type="spellStart"/>
      <w:r>
        <w:rPr>
          <w:rStyle w:val="selectable"/>
          <w:rFonts w:ascii="Open Sans" w:eastAsiaTheme="majorEastAsia" w:hAnsi="Open Sans" w:cs="Open Sans"/>
          <w:color w:val="000000"/>
          <w:sz w:val="20"/>
          <w:szCs w:val="20"/>
        </w:rPr>
        <w:t>GeeksforGeeks</w:t>
      </w:r>
      <w:proofErr w:type="spellEnd"/>
      <w:r>
        <w:rPr>
          <w:rStyle w:val="selectable"/>
          <w:rFonts w:ascii="Open Sans" w:eastAsiaTheme="majorEastAsia" w:hAnsi="Open Sans" w:cs="Open Sans"/>
          <w:color w:val="000000"/>
          <w:sz w:val="20"/>
          <w:szCs w:val="20"/>
        </w:rPr>
        <w:t>. (2020). </w:t>
      </w:r>
      <w:r>
        <w:rPr>
          <w:rStyle w:val="selectable"/>
          <w:rFonts w:ascii="Open Sans" w:eastAsiaTheme="majorEastAsia" w:hAnsi="Open Sans" w:cs="Open Sans"/>
          <w:i/>
          <w:iCs/>
          <w:color w:val="000000"/>
          <w:sz w:val="20"/>
          <w:szCs w:val="20"/>
        </w:rPr>
        <w:t xml:space="preserve">FIFO vs LIFO approach in Programming - </w:t>
      </w:r>
      <w:proofErr w:type="spellStart"/>
      <w:r>
        <w:rPr>
          <w:rStyle w:val="selectable"/>
          <w:rFonts w:ascii="Open Sans" w:eastAsiaTheme="majorEastAsia" w:hAnsi="Open Sans" w:cs="Open Sans"/>
          <w:i/>
          <w:iCs/>
          <w:color w:val="000000"/>
          <w:sz w:val="20"/>
          <w:szCs w:val="20"/>
        </w:rPr>
        <w:t>GeeksforGeeks</w:t>
      </w:r>
      <w:proofErr w:type="spellEnd"/>
      <w:r>
        <w:rPr>
          <w:rStyle w:val="selectable"/>
          <w:rFonts w:ascii="Open Sans" w:eastAsiaTheme="majorEastAsia" w:hAnsi="Open Sans" w:cs="Open Sans"/>
          <w:color w:val="000000"/>
          <w:sz w:val="20"/>
          <w:szCs w:val="20"/>
        </w:rPr>
        <w:t>. [online] Available at: https://www.geeksforgeeks.org/fifo-vs-lifo-approach-in-programming/ [Accessed 27 Jan. 2020].</w:t>
      </w:r>
    </w:p>
    <w:p w14:paraId="65107006" w14:textId="79680E88"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p>
    <w:p w14:paraId="56501AAF"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In-text: </w:t>
      </w:r>
      <w:r>
        <w:rPr>
          <w:rStyle w:val="selectable"/>
          <w:rFonts w:ascii="Open Sans" w:eastAsiaTheme="majorEastAsia" w:hAnsi="Open Sans" w:cs="Open Sans"/>
          <w:color w:val="000000"/>
          <w:sz w:val="20"/>
          <w:szCs w:val="20"/>
        </w:rPr>
        <w:t>(Tutorialspoint.com, 2020)</w:t>
      </w:r>
    </w:p>
    <w:p w14:paraId="5A1C9958"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Your Bibliography: </w:t>
      </w:r>
      <w:r>
        <w:rPr>
          <w:rStyle w:val="selectable"/>
          <w:rFonts w:ascii="Open Sans" w:eastAsiaTheme="majorEastAsia" w:hAnsi="Open Sans" w:cs="Open Sans"/>
          <w:color w:val="000000"/>
          <w:sz w:val="20"/>
          <w:szCs w:val="20"/>
        </w:rPr>
        <w:t>Tutorialspoint.com. (2020). </w:t>
      </w:r>
      <w:r>
        <w:rPr>
          <w:rStyle w:val="selectable"/>
          <w:rFonts w:ascii="Open Sans" w:eastAsiaTheme="majorEastAsia" w:hAnsi="Open Sans" w:cs="Open Sans"/>
          <w:i/>
          <w:iCs/>
          <w:color w:val="000000"/>
          <w:sz w:val="20"/>
          <w:szCs w:val="20"/>
        </w:rPr>
        <w:t>Abstract Data Type in Data Structures</w:t>
      </w:r>
      <w:r>
        <w:rPr>
          <w:rStyle w:val="selectable"/>
          <w:rFonts w:ascii="Open Sans" w:eastAsiaTheme="majorEastAsia" w:hAnsi="Open Sans" w:cs="Open Sans"/>
          <w:color w:val="000000"/>
          <w:sz w:val="20"/>
          <w:szCs w:val="20"/>
        </w:rPr>
        <w:t>. [online] Available at: https://www.tutorialspoint.com/abstract-data-type-in-data-structures [Accessed 27 Jan. 2020].</w:t>
      </w:r>
    </w:p>
    <w:p w14:paraId="2802724A"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p>
    <w:p w14:paraId="3575FFF1"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In-text: </w:t>
      </w:r>
      <w:r>
        <w:rPr>
          <w:rStyle w:val="selectable"/>
          <w:rFonts w:ascii="Open Sans" w:eastAsiaTheme="majorEastAsia" w:hAnsi="Open Sans" w:cs="Open Sans"/>
          <w:color w:val="000000"/>
          <w:sz w:val="20"/>
          <w:szCs w:val="20"/>
        </w:rPr>
        <w:t>(Anon, 2020)</w:t>
      </w:r>
    </w:p>
    <w:p w14:paraId="0AE88EA1" w14:textId="77777777" w:rsidR="00B776E2" w:rsidRDefault="00B776E2" w:rsidP="00B776E2">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r>
        <w:rPr>
          <w:rStyle w:val="Strong"/>
          <w:rFonts w:ascii="Open Sans" w:eastAsiaTheme="majorEastAsia" w:hAnsi="Open Sans" w:cs="Open Sans"/>
          <w:color w:val="666666"/>
          <w:sz w:val="20"/>
          <w:szCs w:val="20"/>
        </w:rPr>
        <w:t>Your Bibliography: </w:t>
      </w:r>
      <w:r>
        <w:rPr>
          <w:rStyle w:val="selectable"/>
          <w:rFonts w:ascii="Open Sans" w:eastAsiaTheme="majorEastAsia" w:hAnsi="Open Sans" w:cs="Open Sans"/>
          <w:color w:val="000000"/>
          <w:sz w:val="20"/>
          <w:szCs w:val="20"/>
        </w:rPr>
        <w:t>Anon, (2020). [online] Available at: https://computersciencewiki.org/index.php/Abstract_data_structures [Accessed 27 Jan. 2020].</w:t>
      </w:r>
    </w:p>
    <w:p w14:paraId="7E223A69" w14:textId="52F473E6" w:rsidR="00C62EC0" w:rsidRPr="00C62EC0" w:rsidRDefault="00C62EC0" w:rsidP="00C62EC0"/>
    <w:sectPr w:rsidR="00C62EC0" w:rsidRPr="00C62EC0" w:rsidSect="006C0E22">
      <w:headerReference w:type="default" r:id="rId49"/>
      <w:footerReference w:type="default" r:id="rId50"/>
      <w:headerReference w:type="first" r:id="rId5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1357C" w14:textId="77777777" w:rsidR="00BD4C4C" w:rsidRDefault="00BD4C4C">
      <w:pPr>
        <w:spacing w:after="0" w:line="240" w:lineRule="auto"/>
      </w:pPr>
      <w:r>
        <w:separator/>
      </w:r>
    </w:p>
  </w:endnote>
  <w:endnote w:type="continuationSeparator" w:id="0">
    <w:p w14:paraId="1C528301" w14:textId="77777777" w:rsidR="00BD4C4C" w:rsidRDefault="00BD4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07E62" w14:textId="77777777" w:rsidR="00B776E2" w:rsidRDefault="00B776E2" w:rsidP="006C0E22">
    <w:pPr>
      <w:pStyle w:val="Footer"/>
      <w:pBdr>
        <w:bottom w:val="single" w:sz="4" w:space="1" w:color="auto"/>
      </w:pBd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12C98" w14:textId="77777777" w:rsidR="00BD4C4C" w:rsidRDefault="00BD4C4C">
      <w:pPr>
        <w:spacing w:after="0" w:line="240" w:lineRule="auto"/>
      </w:pPr>
      <w:r>
        <w:separator/>
      </w:r>
    </w:p>
  </w:footnote>
  <w:footnote w:type="continuationSeparator" w:id="0">
    <w:p w14:paraId="0E73A3F4" w14:textId="77777777" w:rsidR="00BD4C4C" w:rsidRDefault="00BD4C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7F500" w14:textId="77777777" w:rsidR="00B776E2" w:rsidRDefault="00B776E2" w:rsidP="006C0E22">
    <w:pPr>
      <w:pStyle w:val="ContactInfo"/>
      <w:pBdr>
        <w:bottom w:val="single" w:sz="4" w:space="1" w:color="auto"/>
      </w:pBdr>
    </w:pPr>
    <w:sdt>
      <w:sdtPr>
        <w:alias w:val="Name"/>
        <w:tag w:val=""/>
        <w:id w:val="-1129551934"/>
        <w:placeholder>
          <w:docPart w:val="15AB67D5972540289003A715FA1A531C"/>
        </w:placeholder>
        <w:dataBinding w:prefixMappings="xmlns:ns0='http://purl.org/dc/elements/1.1/' xmlns:ns1='http://schemas.openxmlformats.org/package/2006/metadata/core-properties' " w:xpath="/ns1:coreProperties[1]/ns0:creator[1]" w:storeItemID="{6C3C8BC8-F283-45AE-878A-BAB7291924A1}"/>
        <w:text/>
      </w:sdtPr>
      <w:sdtContent>
        <w:r>
          <w:t>Ali AbuAboud</w:t>
        </w:r>
      </w:sdtContent>
    </w:sdt>
    <w:r>
      <w:t> | </w:t>
    </w:r>
    <w:sdt>
      <w:sdtPr>
        <w:alias w:val="Course Title"/>
        <w:tag w:val=""/>
        <w:id w:val="-487867061"/>
        <w:placeholder>
          <w:docPart w:val="2E42AA7ED31A4064A177B7E5F5A939D4"/>
        </w:placeholder>
        <w:dataBinding w:prefixMappings="xmlns:ns0='http://purl.org/dc/elements/1.1/' xmlns:ns1='http://schemas.openxmlformats.org/package/2006/metadata/core-properties' " w:xpath="/ns1:coreProperties[1]/ns1:keywords[1]" w:storeItemID="{6C3C8BC8-F283-45AE-878A-BAB7291924A1}"/>
        <w:text/>
      </w:sdtPr>
      <w:sdtContent>
        <w:r>
          <w:t>[Data Structure]</w:t>
        </w:r>
      </w:sdtContent>
    </w:sdt>
    <w:r>
      <w:t> | </w:t>
    </w:r>
    <w:sdt>
      <w:sdtPr>
        <w:alias w:val="Date"/>
        <w:tag w:val=""/>
        <w:id w:val="1419678932"/>
        <w:placeholder>
          <w:docPart w:val="9F3D9A41128548F6B4108A55C2530387"/>
        </w:placeholder>
        <w:dataBinding w:prefixMappings="xmlns:ns0='http://schemas.microsoft.com/office/2006/coverPageProps' " w:xpath="/ns0:CoverPageProperties[1]/ns0:PublishDate[1]" w:storeItemID="{55AF091B-3C7A-41E3-B477-F2FDAA23CFDA}"/>
        <w:date w:fullDate="2020-01-23T00:00:00Z">
          <w:dateFormat w:val="MMMM d, yyyy"/>
          <w:lid w:val="en-US"/>
          <w:storeMappedDataAs w:val="dateTime"/>
          <w:calendar w:val="gregorian"/>
        </w:date>
      </w:sdtPr>
      <w:sdtContent>
        <w:r>
          <w:t>January 23, 2020</w:t>
        </w:r>
      </w:sdtContent>
    </w:sdt>
  </w:p>
  <w:p w14:paraId="074EEE66" w14:textId="77777777" w:rsidR="00B776E2" w:rsidRDefault="00B776E2" w:rsidP="00C62EC0">
    <w:pPr>
      <w:pStyle w:val="ContactInfo"/>
    </w:pPr>
  </w:p>
  <w:p w14:paraId="4AC63748" w14:textId="77777777" w:rsidR="00B776E2" w:rsidRDefault="00B776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A0FCF" w14:textId="5F8632E7" w:rsidR="00B776E2" w:rsidRDefault="00B776E2" w:rsidP="00122B48">
    <w:pPr>
      <w:pStyle w:val="ContactInfo"/>
      <w:pBdr>
        <w:bottom w:val="single" w:sz="4" w:space="1" w:color="auto"/>
      </w:pBdr>
    </w:pPr>
    <w:sdt>
      <w:sdtPr>
        <w:alias w:val="Name"/>
        <w:tag w:val=""/>
        <w:id w:val="-603421403"/>
        <w:placeholder>
          <w:docPart w:val="7BC4C5C8D5C2453992D3C0361CECC401"/>
        </w:placeholder>
        <w:dataBinding w:prefixMappings="xmlns:ns0='http://purl.org/dc/elements/1.1/' xmlns:ns1='http://schemas.openxmlformats.org/package/2006/metadata/core-properties' " w:xpath="/ns1:coreProperties[1]/ns0:creator[1]" w:storeItemID="{6C3C8BC8-F283-45AE-878A-BAB7291924A1}"/>
        <w:text/>
      </w:sdtPr>
      <w:sdtContent>
        <w:r>
          <w:t>Ali AbuAboud</w:t>
        </w:r>
      </w:sdtContent>
    </w:sdt>
    <w:r>
      <w:t> | </w:t>
    </w:r>
    <w:sdt>
      <w:sdtPr>
        <w:alias w:val="Course Title"/>
        <w:tag w:val=""/>
        <w:id w:val="1204284416"/>
        <w:placeholder>
          <w:docPart w:val="1353FF9B80C9433B9BC4D453C9C5874F"/>
        </w:placeholder>
        <w:dataBinding w:prefixMappings="xmlns:ns0='http://purl.org/dc/elements/1.1/' xmlns:ns1='http://schemas.openxmlformats.org/package/2006/metadata/core-properties' " w:xpath="/ns1:coreProperties[1]/ns1:keywords[1]" w:storeItemID="{6C3C8BC8-F283-45AE-878A-BAB7291924A1}"/>
        <w:text/>
      </w:sdtPr>
      <w:sdtContent>
        <w:r>
          <w:t>[Data Structure]</w:t>
        </w:r>
      </w:sdtContent>
    </w:sdt>
    <w:r>
      <w:t> | </w:t>
    </w:r>
    <w:sdt>
      <w:sdtPr>
        <w:alias w:val="Date"/>
        <w:tag w:val=""/>
        <w:id w:val="574170373"/>
        <w:placeholder>
          <w:docPart w:val="6A7B342D992A4A21A22082A758AD48A4"/>
        </w:placeholder>
        <w:dataBinding w:prefixMappings="xmlns:ns0='http://schemas.microsoft.com/office/2006/coverPageProps' " w:xpath="/ns0:CoverPageProperties[1]/ns0:PublishDate[1]" w:storeItemID="{55AF091B-3C7A-41E3-B477-F2FDAA23CFDA}"/>
        <w:date w:fullDate="2020-01-23T00:00:00Z">
          <w:dateFormat w:val="MMMM d, yyyy"/>
          <w:lid w:val="en-US"/>
          <w:storeMappedDataAs w:val="dateTime"/>
          <w:calendar w:val="gregorian"/>
        </w:date>
      </w:sdtPr>
      <w:sdtContent>
        <w:r>
          <w:t>January 23, 2020</w:t>
        </w:r>
      </w:sdtContent>
    </w:sdt>
  </w:p>
  <w:p w14:paraId="3CF2C809" w14:textId="77777777" w:rsidR="00B776E2" w:rsidRDefault="00B776E2" w:rsidP="00122B48">
    <w:pP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40A18A1"/>
    <w:multiLevelType w:val="multilevel"/>
    <w:tmpl w:val="FD3C980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 w15:restartNumberingAfterBreak="0">
    <w:nsid w:val="05DF77BF"/>
    <w:multiLevelType w:val="hybridMultilevel"/>
    <w:tmpl w:val="30103C10"/>
    <w:lvl w:ilvl="0" w:tplc="3F7AB5C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6CF6F6C"/>
    <w:multiLevelType w:val="hybridMultilevel"/>
    <w:tmpl w:val="58FC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F5495"/>
    <w:multiLevelType w:val="hybridMultilevel"/>
    <w:tmpl w:val="569643F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8BD5AF6"/>
    <w:multiLevelType w:val="hybridMultilevel"/>
    <w:tmpl w:val="C02A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43928"/>
    <w:multiLevelType w:val="hybridMultilevel"/>
    <w:tmpl w:val="0E4E14FA"/>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0A673384"/>
    <w:multiLevelType w:val="hybridMultilevel"/>
    <w:tmpl w:val="FDA077A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0C94487D"/>
    <w:multiLevelType w:val="hybridMultilevel"/>
    <w:tmpl w:val="4B5E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F13E1"/>
    <w:multiLevelType w:val="hybridMultilevel"/>
    <w:tmpl w:val="B0CAB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46638"/>
    <w:multiLevelType w:val="hybridMultilevel"/>
    <w:tmpl w:val="8684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EE2DCB"/>
    <w:multiLevelType w:val="hybridMultilevel"/>
    <w:tmpl w:val="2230DF2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963109C"/>
    <w:multiLevelType w:val="hybridMultilevel"/>
    <w:tmpl w:val="D8A497BE"/>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4" w15:restartNumberingAfterBreak="0">
    <w:nsid w:val="1CD8385F"/>
    <w:multiLevelType w:val="hybridMultilevel"/>
    <w:tmpl w:val="D11005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E78097B"/>
    <w:multiLevelType w:val="hybridMultilevel"/>
    <w:tmpl w:val="55FC16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FFA45D0"/>
    <w:multiLevelType w:val="hybridMultilevel"/>
    <w:tmpl w:val="ED8C9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930CFB"/>
    <w:multiLevelType w:val="hybridMultilevel"/>
    <w:tmpl w:val="625A6A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41C4AE9"/>
    <w:multiLevelType w:val="hybridMultilevel"/>
    <w:tmpl w:val="7A4E637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9" w15:restartNumberingAfterBreak="0">
    <w:nsid w:val="3AF87FA7"/>
    <w:multiLevelType w:val="hybridMultilevel"/>
    <w:tmpl w:val="97F89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2121D9"/>
    <w:multiLevelType w:val="hybridMultilevel"/>
    <w:tmpl w:val="325A24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3D8B2C49"/>
    <w:multiLevelType w:val="hybridMultilevel"/>
    <w:tmpl w:val="9840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94D32"/>
    <w:multiLevelType w:val="hybridMultilevel"/>
    <w:tmpl w:val="58A052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3ED064BC"/>
    <w:multiLevelType w:val="hybridMultilevel"/>
    <w:tmpl w:val="B5ACF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212EC"/>
    <w:multiLevelType w:val="hybridMultilevel"/>
    <w:tmpl w:val="1D3E1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23D52"/>
    <w:multiLevelType w:val="hybridMultilevel"/>
    <w:tmpl w:val="677A2ECA"/>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494F2133"/>
    <w:multiLevelType w:val="hybridMultilevel"/>
    <w:tmpl w:val="6D6ADFB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9D07E75"/>
    <w:multiLevelType w:val="hybridMultilevel"/>
    <w:tmpl w:val="7622557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8" w15:restartNumberingAfterBreak="0">
    <w:nsid w:val="4DFD3355"/>
    <w:multiLevelType w:val="hybridMultilevel"/>
    <w:tmpl w:val="08C0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3D4220"/>
    <w:multiLevelType w:val="hybridMultilevel"/>
    <w:tmpl w:val="E794B834"/>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F">
      <w:start w:val="1"/>
      <w:numFmt w:val="decimal"/>
      <w:lvlText w:val="%4."/>
      <w:lvlJc w:val="left"/>
      <w:pPr>
        <w:ind w:left="3600" w:hanging="360"/>
      </w:pPr>
      <w:rPr>
        <w:rFonts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53B343FE"/>
    <w:multiLevelType w:val="hybridMultilevel"/>
    <w:tmpl w:val="FD78B2F8"/>
    <w:lvl w:ilvl="0" w:tplc="0409000F">
      <w:start w:val="1"/>
      <w:numFmt w:val="decimal"/>
      <w:lvlText w:val="%1."/>
      <w:lvlJc w:val="left"/>
      <w:pPr>
        <w:ind w:left="6840" w:hanging="360"/>
      </w:pPr>
      <w:rPr>
        <w:rFonts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31" w15:restartNumberingAfterBreak="0">
    <w:nsid w:val="56DF6650"/>
    <w:multiLevelType w:val="hybridMultilevel"/>
    <w:tmpl w:val="B76C4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246721"/>
    <w:multiLevelType w:val="hybridMultilevel"/>
    <w:tmpl w:val="7F8A5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D235319"/>
    <w:multiLevelType w:val="hybridMultilevel"/>
    <w:tmpl w:val="6E44AE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640434D4"/>
    <w:multiLevelType w:val="hybridMultilevel"/>
    <w:tmpl w:val="E92014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675205FE"/>
    <w:multiLevelType w:val="hybridMultilevel"/>
    <w:tmpl w:val="05BA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D4529"/>
    <w:multiLevelType w:val="hybridMultilevel"/>
    <w:tmpl w:val="FD78B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2382981"/>
    <w:multiLevelType w:val="hybridMultilevel"/>
    <w:tmpl w:val="8E782F08"/>
    <w:lvl w:ilvl="0" w:tplc="95EABFF0">
      <w:start w:val="1"/>
      <w:numFmt w:val="bullet"/>
      <w:lvlText w:val="-"/>
      <w:lvlJc w:val="left"/>
      <w:pPr>
        <w:ind w:left="2520" w:hanging="360"/>
      </w:pPr>
      <w:rPr>
        <w:rFonts w:ascii="Constantia" w:eastAsiaTheme="minorEastAsia" w:hAnsi="Constant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3BE1065"/>
    <w:multiLevelType w:val="hybridMultilevel"/>
    <w:tmpl w:val="8E6C65C8"/>
    <w:lvl w:ilvl="0" w:tplc="66F89E7C">
      <w:start w:val="1"/>
      <w:numFmt w:val="bullet"/>
      <w:lvlText w:val="-"/>
      <w:lvlJc w:val="left"/>
      <w:pPr>
        <w:ind w:left="3960" w:hanging="360"/>
      </w:pPr>
      <w:rPr>
        <w:rFonts w:ascii="Constantia" w:eastAsiaTheme="minorEastAsia" w:hAnsi="Constantia"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9" w15:restartNumberingAfterBreak="0">
    <w:nsid w:val="775C5A3F"/>
    <w:multiLevelType w:val="hybridMultilevel"/>
    <w:tmpl w:val="E238266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0" w15:restartNumberingAfterBreak="0">
    <w:nsid w:val="7BBE7E73"/>
    <w:multiLevelType w:val="hybridMultilevel"/>
    <w:tmpl w:val="75082BE4"/>
    <w:lvl w:ilvl="0" w:tplc="0409000F">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7D322E1B"/>
    <w:multiLevelType w:val="hybridMultilevel"/>
    <w:tmpl w:val="90AA305C"/>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2" w15:restartNumberingAfterBreak="0">
    <w:nsid w:val="7FF642CF"/>
    <w:multiLevelType w:val="hybridMultilevel"/>
    <w:tmpl w:val="2B6882F2"/>
    <w:lvl w:ilvl="0" w:tplc="5FDAADE2">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3" w15:restartNumberingAfterBreak="0">
    <w:nsid w:val="7FF66288"/>
    <w:multiLevelType w:val="hybridMultilevel"/>
    <w:tmpl w:val="E4C26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8"/>
  </w:num>
  <w:num w:numId="8">
    <w:abstractNumId w:val="29"/>
  </w:num>
  <w:num w:numId="9">
    <w:abstractNumId w:val="18"/>
  </w:num>
  <w:num w:numId="10">
    <w:abstractNumId w:val="40"/>
  </w:num>
  <w:num w:numId="11">
    <w:abstractNumId w:val="39"/>
  </w:num>
  <w:num w:numId="12">
    <w:abstractNumId w:val="13"/>
  </w:num>
  <w:num w:numId="13">
    <w:abstractNumId w:val="7"/>
  </w:num>
  <w:num w:numId="14">
    <w:abstractNumId w:val="34"/>
  </w:num>
  <w:num w:numId="15">
    <w:abstractNumId w:val="33"/>
  </w:num>
  <w:num w:numId="16">
    <w:abstractNumId w:val="5"/>
  </w:num>
  <w:num w:numId="17">
    <w:abstractNumId w:val="8"/>
  </w:num>
  <w:num w:numId="18">
    <w:abstractNumId w:val="2"/>
  </w:num>
  <w:num w:numId="19">
    <w:abstractNumId w:val="15"/>
  </w:num>
  <w:num w:numId="20">
    <w:abstractNumId w:val="20"/>
  </w:num>
  <w:num w:numId="21">
    <w:abstractNumId w:val="21"/>
  </w:num>
  <w:num w:numId="22">
    <w:abstractNumId w:val="35"/>
  </w:num>
  <w:num w:numId="23">
    <w:abstractNumId w:val="23"/>
  </w:num>
  <w:num w:numId="24">
    <w:abstractNumId w:val="31"/>
  </w:num>
  <w:num w:numId="25">
    <w:abstractNumId w:val="30"/>
  </w:num>
  <w:num w:numId="26">
    <w:abstractNumId w:val="3"/>
  </w:num>
  <w:num w:numId="27">
    <w:abstractNumId w:val="19"/>
  </w:num>
  <w:num w:numId="28">
    <w:abstractNumId w:val="27"/>
  </w:num>
  <w:num w:numId="29">
    <w:abstractNumId w:val="22"/>
  </w:num>
  <w:num w:numId="30">
    <w:abstractNumId w:val="26"/>
  </w:num>
  <w:num w:numId="31">
    <w:abstractNumId w:val="11"/>
  </w:num>
  <w:num w:numId="32">
    <w:abstractNumId w:val="24"/>
  </w:num>
  <w:num w:numId="33">
    <w:abstractNumId w:val="6"/>
  </w:num>
  <w:num w:numId="34">
    <w:abstractNumId w:val="42"/>
  </w:num>
  <w:num w:numId="35">
    <w:abstractNumId w:val="38"/>
  </w:num>
  <w:num w:numId="36">
    <w:abstractNumId w:val="16"/>
  </w:num>
  <w:num w:numId="37">
    <w:abstractNumId w:val="4"/>
  </w:num>
  <w:num w:numId="38">
    <w:abstractNumId w:val="37"/>
  </w:num>
  <w:num w:numId="39">
    <w:abstractNumId w:val="9"/>
  </w:num>
  <w:num w:numId="40">
    <w:abstractNumId w:val="36"/>
  </w:num>
  <w:num w:numId="41">
    <w:abstractNumId w:val="41"/>
  </w:num>
  <w:num w:numId="42">
    <w:abstractNumId w:val="25"/>
  </w:num>
  <w:num w:numId="43">
    <w:abstractNumId w:val="12"/>
  </w:num>
  <w:num w:numId="44">
    <w:abstractNumId w:val="17"/>
  </w:num>
  <w:num w:numId="45">
    <w:abstractNumId w:val="14"/>
  </w:num>
  <w:num w:numId="46">
    <w:abstractNumId w:val="43"/>
  </w:num>
  <w:num w:numId="47">
    <w:abstractNumId w:val="32"/>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55"/>
    <w:rsid w:val="000527AD"/>
    <w:rsid w:val="00055985"/>
    <w:rsid w:val="00055D62"/>
    <w:rsid w:val="0006488F"/>
    <w:rsid w:val="00075FAA"/>
    <w:rsid w:val="000810F3"/>
    <w:rsid w:val="000A5E77"/>
    <w:rsid w:val="000B5DCC"/>
    <w:rsid w:val="000E09BF"/>
    <w:rsid w:val="00103812"/>
    <w:rsid w:val="00115DC4"/>
    <w:rsid w:val="00122B48"/>
    <w:rsid w:val="00123A49"/>
    <w:rsid w:val="00123DFA"/>
    <w:rsid w:val="00124180"/>
    <w:rsid w:val="0013382E"/>
    <w:rsid w:val="001508D0"/>
    <w:rsid w:val="00166EA1"/>
    <w:rsid w:val="00182581"/>
    <w:rsid w:val="001A694F"/>
    <w:rsid w:val="001C436A"/>
    <w:rsid w:val="001E5A92"/>
    <w:rsid w:val="00205E6E"/>
    <w:rsid w:val="002343E6"/>
    <w:rsid w:val="00242963"/>
    <w:rsid w:val="00247817"/>
    <w:rsid w:val="002614E3"/>
    <w:rsid w:val="00264AB5"/>
    <w:rsid w:val="00265CBB"/>
    <w:rsid w:val="002725D6"/>
    <w:rsid w:val="0028441A"/>
    <w:rsid w:val="002A66E0"/>
    <w:rsid w:val="00312171"/>
    <w:rsid w:val="003675F1"/>
    <w:rsid w:val="00385DD8"/>
    <w:rsid w:val="00386854"/>
    <w:rsid w:val="00387FF2"/>
    <w:rsid w:val="00391344"/>
    <w:rsid w:val="00395476"/>
    <w:rsid w:val="003A052A"/>
    <w:rsid w:val="003A31E9"/>
    <w:rsid w:val="003A7DC5"/>
    <w:rsid w:val="003B6D5D"/>
    <w:rsid w:val="003B7994"/>
    <w:rsid w:val="003C6267"/>
    <w:rsid w:val="003C6F4F"/>
    <w:rsid w:val="003D20BE"/>
    <w:rsid w:val="00435D8F"/>
    <w:rsid w:val="00445761"/>
    <w:rsid w:val="004927D3"/>
    <w:rsid w:val="004B16C7"/>
    <w:rsid w:val="004D4FC2"/>
    <w:rsid w:val="004E6942"/>
    <w:rsid w:val="004F6CE7"/>
    <w:rsid w:val="004F793B"/>
    <w:rsid w:val="005013C5"/>
    <w:rsid w:val="0050193C"/>
    <w:rsid w:val="00511706"/>
    <w:rsid w:val="005425C4"/>
    <w:rsid w:val="005449C0"/>
    <w:rsid w:val="0059309D"/>
    <w:rsid w:val="005A31C9"/>
    <w:rsid w:val="005A3793"/>
    <w:rsid w:val="005A3F51"/>
    <w:rsid w:val="005B62A1"/>
    <w:rsid w:val="005B7A53"/>
    <w:rsid w:val="005D3A59"/>
    <w:rsid w:val="005D3BE5"/>
    <w:rsid w:val="005E40DF"/>
    <w:rsid w:val="005F0329"/>
    <w:rsid w:val="00623702"/>
    <w:rsid w:val="00624B0D"/>
    <w:rsid w:val="006362DD"/>
    <w:rsid w:val="0064203A"/>
    <w:rsid w:val="00655551"/>
    <w:rsid w:val="006735E9"/>
    <w:rsid w:val="006817B7"/>
    <w:rsid w:val="00683F7C"/>
    <w:rsid w:val="00684386"/>
    <w:rsid w:val="00690150"/>
    <w:rsid w:val="00697FAC"/>
    <w:rsid w:val="006A44D0"/>
    <w:rsid w:val="006C0E22"/>
    <w:rsid w:val="006C60D1"/>
    <w:rsid w:val="006D1E12"/>
    <w:rsid w:val="006F0424"/>
    <w:rsid w:val="006F3BD8"/>
    <w:rsid w:val="006F6603"/>
    <w:rsid w:val="0071283E"/>
    <w:rsid w:val="00722DFB"/>
    <w:rsid w:val="00727347"/>
    <w:rsid w:val="00776D48"/>
    <w:rsid w:val="00780DF2"/>
    <w:rsid w:val="00781F90"/>
    <w:rsid w:val="007846A3"/>
    <w:rsid w:val="007A4B32"/>
    <w:rsid w:val="007B3020"/>
    <w:rsid w:val="007F564B"/>
    <w:rsid w:val="00801C01"/>
    <w:rsid w:val="00830338"/>
    <w:rsid w:val="00842692"/>
    <w:rsid w:val="00845FAB"/>
    <w:rsid w:val="008478AE"/>
    <w:rsid w:val="00884055"/>
    <w:rsid w:val="00897DA4"/>
    <w:rsid w:val="008A08EC"/>
    <w:rsid w:val="008B23E5"/>
    <w:rsid w:val="008B79C4"/>
    <w:rsid w:val="008E5A62"/>
    <w:rsid w:val="008E5D07"/>
    <w:rsid w:val="009216A1"/>
    <w:rsid w:val="00940FF4"/>
    <w:rsid w:val="00941661"/>
    <w:rsid w:val="00951065"/>
    <w:rsid w:val="0095158B"/>
    <w:rsid w:val="00984ACD"/>
    <w:rsid w:val="00991F1C"/>
    <w:rsid w:val="009B0A93"/>
    <w:rsid w:val="009B51D0"/>
    <w:rsid w:val="009E5A44"/>
    <w:rsid w:val="00A23CB8"/>
    <w:rsid w:val="00A24A96"/>
    <w:rsid w:val="00A3623E"/>
    <w:rsid w:val="00A55F61"/>
    <w:rsid w:val="00A6140D"/>
    <w:rsid w:val="00A62CFA"/>
    <w:rsid w:val="00A71CBF"/>
    <w:rsid w:val="00A92294"/>
    <w:rsid w:val="00AF5E7E"/>
    <w:rsid w:val="00B17BF3"/>
    <w:rsid w:val="00B17F00"/>
    <w:rsid w:val="00B223E7"/>
    <w:rsid w:val="00B32836"/>
    <w:rsid w:val="00B41A71"/>
    <w:rsid w:val="00B776E2"/>
    <w:rsid w:val="00B8234A"/>
    <w:rsid w:val="00BB0AC4"/>
    <w:rsid w:val="00BB1130"/>
    <w:rsid w:val="00BB5FA5"/>
    <w:rsid w:val="00BC33FB"/>
    <w:rsid w:val="00BC3C02"/>
    <w:rsid w:val="00BD35A4"/>
    <w:rsid w:val="00BD4C4C"/>
    <w:rsid w:val="00BF2D37"/>
    <w:rsid w:val="00BF7A3F"/>
    <w:rsid w:val="00C07676"/>
    <w:rsid w:val="00C1016D"/>
    <w:rsid w:val="00C34784"/>
    <w:rsid w:val="00C444E6"/>
    <w:rsid w:val="00C539CF"/>
    <w:rsid w:val="00C55E57"/>
    <w:rsid w:val="00C62EC0"/>
    <w:rsid w:val="00C71465"/>
    <w:rsid w:val="00CA2122"/>
    <w:rsid w:val="00CA34ED"/>
    <w:rsid w:val="00CB2D89"/>
    <w:rsid w:val="00CC2976"/>
    <w:rsid w:val="00CC6162"/>
    <w:rsid w:val="00CC737F"/>
    <w:rsid w:val="00CF24A4"/>
    <w:rsid w:val="00D0246A"/>
    <w:rsid w:val="00D21C9E"/>
    <w:rsid w:val="00D23BAC"/>
    <w:rsid w:val="00D32645"/>
    <w:rsid w:val="00D74B47"/>
    <w:rsid w:val="00D92C3C"/>
    <w:rsid w:val="00D97AAC"/>
    <w:rsid w:val="00DB708A"/>
    <w:rsid w:val="00DC686F"/>
    <w:rsid w:val="00DE655D"/>
    <w:rsid w:val="00DF3BED"/>
    <w:rsid w:val="00DF3C08"/>
    <w:rsid w:val="00E21299"/>
    <w:rsid w:val="00E57D9D"/>
    <w:rsid w:val="00E73B1B"/>
    <w:rsid w:val="00E93073"/>
    <w:rsid w:val="00E94FA4"/>
    <w:rsid w:val="00EA07FA"/>
    <w:rsid w:val="00EC7FCC"/>
    <w:rsid w:val="00EE41CA"/>
    <w:rsid w:val="00F201A8"/>
    <w:rsid w:val="00F23B55"/>
    <w:rsid w:val="00F51608"/>
    <w:rsid w:val="00F616E9"/>
    <w:rsid w:val="00F82763"/>
    <w:rsid w:val="00FB4FC5"/>
    <w:rsid w:val="00FD21BC"/>
    <w:rsid w:val="00FD61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E5F424"/>
  <w15:chartTrackingRefBased/>
  <w15:docId w15:val="{50473AEB-E0E1-46D6-B587-2A03839D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23B55"/>
  </w:style>
  <w:style w:type="paragraph" w:styleId="Heading1">
    <w:name w:val="heading 1"/>
    <w:basedOn w:val="Normal"/>
    <w:next w:val="Normal"/>
    <w:link w:val="Heading1Char"/>
    <w:uiPriority w:val="9"/>
    <w:qFormat/>
    <w:rsid w:val="00F23B55"/>
    <w:pPr>
      <w:keepNext/>
      <w:keepLines/>
      <w:pBdr>
        <w:bottom w:val="single" w:sz="4" w:space="1" w:color="00A0B8" w:themeColor="accent1"/>
      </w:pBdr>
      <w:spacing w:before="400" w:after="40" w:line="240" w:lineRule="auto"/>
      <w:outlineLvl w:val="0"/>
    </w:pPr>
    <w:rPr>
      <w:rFonts w:asciiTheme="majorHAnsi" w:eastAsiaTheme="majorEastAsia" w:hAnsiTheme="majorHAnsi" w:cstheme="majorBidi"/>
      <w:color w:val="007789" w:themeColor="accent1" w:themeShade="BF"/>
      <w:sz w:val="36"/>
      <w:szCs w:val="36"/>
    </w:rPr>
  </w:style>
  <w:style w:type="paragraph" w:styleId="Heading2">
    <w:name w:val="heading 2"/>
    <w:basedOn w:val="Normal"/>
    <w:next w:val="Normal"/>
    <w:link w:val="Heading2Char"/>
    <w:uiPriority w:val="9"/>
    <w:unhideWhenUsed/>
    <w:qFormat/>
    <w:rsid w:val="00F23B55"/>
    <w:pPr>
      <w:keepNext/>
      <w:keepLines/>
      <w:spacing w:before="160" w:after="0" w:line="240" w:lineRule="auto"/>
      <w:outlineLvl w:val="1"/>
    </w:pPr>
    <w:rPr>
      <w:rFonts w:asciiTheme="majorHAnsi" w:eastAsiaTheme="majorEastAsia" w:hAnsiTheme="majorHAnsi" w:cstheme="majorBidi"/>
      <w:color w:val="007789" w:themeColor="accent1" w:themeShade="BF"/>
      <w:sz w:val="28"/>
      <w:szCs w:val="28"/>
    </w:rPr>
  </w:style>
  <w:style w:type="paragraph" w:styleId="Heading3">
    <w:name w:val="heading 3"/>
    <w:basedOn w:val="Normal"/>
    <w:next w:val="Normal"/>
    <w:link w:val="Heading3Char"/>
    <w:uiPriority w:val="9"/>
    <w:unhideWhenUsed/>
    <w:qFormat/>
    <w:rsid w:val="00F23B5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F23B5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F23B5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F23B5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23B5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23B5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23B5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pPr>
      <w:spacing w:after="0"/>
      <w:jc w:val="center"/>
    </w:pPr>
  </w:style>
  <w:style w:type="character" w:customStyle="1" w:styleId="Heading1Char">
    <w:name w:val="Heading 1 Char"/>
    <w:basedOn w:val="DefaultParagraphFont"/>
    <w:link w:val="Heading1"/>
    <w:uiPriority w:val="9"/>
    <w:rsid w:val="00F23B55"/>
    <w:rPr>
      <w:rFonts w:asciiTheme="majorHAnsi" w:eastAsiaTheme="majorEastAsia" w:hAnsiTheme="majorHAnsi" w:cstheme="majorBidi"/>
      <w:color w:val="007789" w:themeColor="accent1" w:themeShade="BF"/>
      <w:sz w:val="36"/>
      <w:szCs w:val="36"/>
    </w:rPr>
  </w:style>
  <w:style w:type="character" w:customStyle="1" w:styleId="Heading2Char">
    <w:name w:val="Heading 2 Char"/>
    <w:basedOn w:val="DefaultParagraphFont"/>
    <w:link w:val="Heading2"/>
    <w:uiPriority w:val="9"/>
    <w:rsid w:val="00F23B55"/>
    <w:rPr>
      <w:rFonts w:asciiTheme="majorHAnsi" w:eastAsiaTheme="majorEastAsia" w:hAnsiTheme="majorHAnsi" w:cstheme="majorBidi"/>
      <w:color w:val="007789" w:themeColor="accent1" w:themeShade="BF"/>
      <w:sz w:val="28"/>
      <w:szCs w:val="28"/>
    </w:rPr>
  </w:style>
  <w:style w:type="character" w:customStyle="1" w:styleId="Heading3Char">
    <w:name w:val="Heading 3 Char"/>
    <w:basedOn w:val="DefaultParagraphFont"/>
    <w:link w:val="Heading3"/>
    <w:uiPriority w:val="1"/>
    <w:rsid w:val="00F23B5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F23B5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F23B5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F23B55"/>
    <w:rPr>
      <w:rFonts w:asciiTheme="majorHAnsi" w:eastAsiaTheme="majorEastAsia" w:hAnsiTheme="majorHAnsi" w:cstheme="majorBidi"/>
      <w:color w:val="595959" w:themeColor="text1" w:themeTint="A6"/>
    </w:rPr>
  </w:style>
  <w:style w:type="paragraph" w:styleId="Caption">
    <w:name w:val="caption"/>
    <w:basedOn w:val="Normal"/>
    <w:next w:val="Normal"/>
    <w:uiPriority w:val="35"/>
    <w:unhideWhenUsed/>
    <w:qFormat/>
    <w:rsid w:val="00F23B55"/>
    <w:pPr>
      <w:spacing w:line="240" w:lineRule="auto"/>
    </w:pPr>
    <w:rPr>
      <w:b/>
      <w:bCs/>
      <w:color w:val="404040" w:themeColor="text1" w:themeTint="BF"/>
      <w:sz w:val="20"/>
      <w:szCs w:val="20"/>
    </w:rPr>
  </w:style>
  <w:style w:type="paragraph" w:styleId="ListBullet">
    <w:name w:val="List Bullet"/>
    <w:basedOn w:val="Normal"/>
    <w:uiPriority w:val="1"/>
    <w:unhideWhenUsed/>
    <w:pPr>
      <w:numPr>
        <w:numId w:val="5"/>
      </w:numPr>
    </w:pPr>
  </w:style>
  <w:style w:type="paragraph" w:styleId="ListNumber">
    <w:name w:val="List Number"/>
    <w:basedOn w:val="Normal"/>
    <w:uiPriority w:val="1"/>
    <w:unhideWhenUsed/>
    <w:pPr>
      <w:numPr>
        <w:numId w:val="6"/>
      </w:numPr>
      <w:contextualSpacing/>
    </w:pPr>
  </w:style>
  <w:style w:type="paragraph" w:styleId="Title">
    <w:name w:val="Title"/>
    <w:basedOn w:val="Normal"/>
    <w:next w:val="Normal"/>
    <w:link w:val="TitleChar"/>
    <w:uiPriority w:val="10"/>
    <w:qFormat/>
    <w:rsid w:val="00F23B55"/>
    <w:pPr>
      <w:spacing w:after="0" w:line="240" w:lineRule="auto"/>
      <w:contextualSpacing/>
    </w:pPr>
    <w:rPr>
      <w:rFonts w:asciiTheme="majorHAnsi" w:eastAsiaTheme="majorEastAsia" w:hAnsiTheme="majorHAnsi" w:cstheme="majorBidi"/>
      <w:color w:val="007789" w:themeColor="accent1" w:themeShade="BF"/>
      <w:spacing w:val="-7"/>
      <w:sz w:val="80"/>
      <w:szCs w:val="80"/>
    </w:rPr>
  </w:style>
  <w:style w:type="character" w:customStyle="1" w:styleId="TitleChar">
    <w:name w:val="Title Char"/>
    <w:basedOn w:val="DefaultParagraphFont"/>
    <w:link w:val="Title"/>
    <w:uiPriority w:val="10"/>
    <w:rsid w:val="00F23B55"/>
    <w:rPr>
      <w:rFonts w:asciiTheme="majorHAnsi" w:eastAsiaTheme="majorEastAsia" w:hAnsiTheme="majorHAnsi" w:cstheme="majorBidi"/>
      <w:color w:val="007789" w:themeColor="accent1" w:themeShade="BF"/>
      <w:spacing w:val="-7"/>
      <w:sz w:val="80"/>
      <w:szCs w:val="80"/>
    </w:rPr>
  </w:style>
  <w:style w:type="paragraph" w:styleId="Subtitle">
    <w:name w:val="Subtitle"/>
    <w:basedOn w:val="Normal"/>
    <w:next w:val="Normal"/>
    <w:link w:val="SubtitleChar"/>
    <w:uiPriority w:val="11"/>
    <w:qFormat/>
    <w:rsid w:val="00F23B5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23B55"/>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F23B55"/>
    <w:rPr>
      <w:i/>
      <w:iCs/>
    </w:rPr>
  </w:style>
  <w:style w:type="paragraph" w:styleId="NoSpacing">
    <w:name w:val="No Spacing"/>
    <w:link w:val="NoSpacingChar"/>
    <w:uiPriority w:val="1"/>
    <w:qFormat/>
    <w:rsid w:val="00F23B55"/>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F23B5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23B55"/>
    <w:rPr>
      <w:i/>
      <w:iCs/>
    </w:rPr>
  </w:style>
  <w:style w:type="paragraph" w:styleId="TOCHeading">
    <w:name w:val="TOC Heading"/>
    <w:basedOn w:val="Heading1"/>
    <w:next w:val="Normal"/>
    <w:uiPriority w:val="39"/>
    <w:unhideWhenUsed/>
    <w:qFormat/>
    <w:rsid w:val="00F23B55"/>
    <w:pPr>
      <w:outlineLvl w:val="9"/>
    </w:pPr>
  </w:style>
  <w:style w:type="paragraph" w:styleId="Footer">
    <w:name w:val="footer"/>
    <w:basedOn w:val="Normal"/>
    <w:link w:val="FooterChar"/>
    <w:uiPriority w:val="99"/>
    <w:unhideWhenUsed/>
    <w:pPr>
      <w:spacing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F23B5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23B5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23B55"/>
    <w:rPr>
      <w:rFonts w:asciiTheme="majorHAnsi" w:eastAsiaTheme="majorEastAsia" w:hAnsiTheme="majorHAnsi" w:cstheme="majorBidi"/>
      <w:i/>
      <w:iCs/>
      <w:smallCaps/>
      <w:color w:val="595959" w:themeColor="text1" w:themeTint="A6"/>
    </w:rPr>
  </w:style>
  <w:style w:type="character" w:styleId="Strong">
    <w:name w:val="Strong"/>
    <w:basedOn w:val="DefaultParagraphFont"/>
    <w:uiPriority w:val="22"/>
    <w:qFormat/>
    <w:rsid w:val="00F23B55"/>
    <w:rPr>
      <w:b/>
      <w:bCs/>
    </w:rPr>
  </w:style>
  <w:style w:type="paragraph" w:styleId="IntenseQuote">
    <w:name w:val="Intense Quote"/>
    <w:basedOn w:val="Normal"/>
    <w:next w:val="Normal"/>
    <w:link w:val="IntenseQuoteChar"/>
    <w:uiPriority w:val="30"/>
    <w:qFormat/>
    <w:rsid w:val="00F23B55"/>
    <w:pPr>
      <w:spacing w:before="100" w:beforeAutospacing="1" w:after="240"/>
      <w:ind w:left="864" w:right="864"/>
      <w:jc w:val="center"/>
    </w:pPr>
    <w:rPr>
      <w:rFonts w:asciiTheme="majorHAnsi" w:eastAsiaTheme="majorEastAsia" w:hAnsiTheme="majorHAnsi" w:cstheme="majorBidi"/>
      <w:color w:val="00A0B8" w:themeColor="accent1"/>
      <w:sz w:val="28"/>
      <w:szCs w:val="28"/>
    </w:rPr>
  </w:style>
  <w:style w:type="character" w:customStyle="1" w:styleId="IntenseQuoteChar">
    <w:name w:val="Intense Quote Char"/>
    <w:basedOn w:val="DefaultParagraphFont"/>
    <w:link w:val="IntenseQuote"/>
    <w:uiPriority w:val="30"/>
    <w:rsid w:val="00F23B55"/>
    <w:rPr>
      <w:rFonts w:asciiTheme="majorHAnsi" w:eastAsiaTheme="majorEastAsia" w:hAnsiTheme="majorHAnsi" w:cstheme="majorBidi"/>
      <w:color w:val="00A0B8" w:themeColor="accent1"/>
      <w:sz w:val="28"/>
      <w:szCs w:val="28"/>
    </w:rPr>
  </w:style>
  <w:style w:type="character" w:styleId="SubtleEmphasis">
    <w:name w:val="Subtle Emphasis"/>
    <w:basedOn w:val="DefaultParagraphFont"/>
    <w:uiPriority w:val="19"/>
    <w:qFormat/>
    <w:rsid w:val="00F23B55"/>
    <w:rPr>
      <w:i/>
      <w:iCs/>
      <w:color w:val="595959" w:themeColor="text1" w:themeTint="A6"/>
    </w:rPr>
  </w:style>
  <w:style w:type="character" w:styleId="IntenseEmphasis">
    <w:name w:val="Intense Emphasis"/>
    <w:basedOn w:val="DefaultParagraphFont"/>
    <w:uiPriority w:val="21"/>
    <w:qFormat/>
    <w:rsid w:val="00F23B55"/>
    <w:rPr>
      <w:b/>
      <w:bCs/>
      <w:i/>
      <w:iCs/>
    </w:rPr>
  </w:style>
  <w:style w:type="character" w:styleId="SubtleReference">
    <w:name w:val="Subtle Reference"/>
    <w:basedOn w:val="DefaultParagraphFont"/>
    <w:uiPriority w:val="31"/>
    <w:qFormat/>
    <w:rsid w:val="00F23B55"/>
    <w:rPr>
      <w:smallCaps/>
      <w:color w:val="404040" w:themeColor="text1" w:themeTint="BF"/>
    </w:rPr>
  </w:style>
  <w:style w:type="character" w:styleId="IntenseReference">
    <w:name w:val="Intense Reference"/>
    <w:basedOn w:val="DefaultParagraphFont"/>
    <w:uiPriority w:val="32"/>
    <w:qFormat/>
    <w:rsid w:val="00F23B55"/>
    <w:rPr>
      <w:b/>
      <w:bCs/>
      <w:smallCaps/>
      <w:u w:val="single"/>
    </w:rPr>
  </w:style>
  <w:style w:type="character" w:styleId="BookTitle">
    <w:name w:val="Book Title"/>
    <w:basedOn w:val="DefaultParagraphFont"/>
    <w:uiPriority w:val="33"/>
    <w:qFormat/>
    <w:rsid w:val="00F23B55"/>
    <w:rPr>
      <w:b/>
      <w:bCs/>
      <w:smallCaps/>
    </w:rPr>
  </w:style>
  <w:style w:type="paragraph" w:styleId="ListParagraph">
    <w:name w:val="List Paragraph"/>
    <w:basedOn w:val="Normal"/>
    <w:uiPriority w:val="34"/>
    <w:qFormat/>
    <w:rsid w:val="00386854"/>
    <w:pPr>
      <w:ind w:left="720"/>
      <w:contextualSpacing/>
    </w:pPr>
  </w:style>
  <w:style w:type="character" w:customStyle="1" w:styleId="hljs-comment">
    <w:name w:val="hljs-comment"/>
    <w:basedOn w:val="DefaultParagraphFont"/>
    <w:rsid w:val="0013382E"/>
  </w:style>
  <w:style w:type="paragraph" w:styleId="NormalWeb">
    <w:name w:val="Normal (Web)"/>
    <w:basedOn w:val="Normal"/>
    <w:uiPriority w:val="99"/>
    <w:semiHidden/>
    <w:unhideWhenUsed/>
    <w:rsid w:val="00B776E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selectable">
    <w:name w:val="selectable"/>
    <w:basedOn w:val="DefaultParagraphFont"/>
    <w:rsid w:val="00B776E2"/>
  </w:style>
  <w:style w:type="character" w:styleId="UnresolvedMention">
    <w:name w:val="Unresolved Mention"/>
    <w:basedOn w:val="DefaultParagraphFont"/>
    <w:uiPriority w:val="99"/>
    <w:semiHidden/>
    <w:unhideWhenUsed/>
    <w:rsid w:val="00B776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74928">
      <w:bodyDiv w:val="1"/>
      <w:marLeft w:val="0"/>
      <w:marRight w:val="0"/>
      <w:marTop w:val="0"/>
      <w:marBottom w:val="0"/>
      <w:divBdr>
        <w:top w:val="none" w:sz="0" w:space="0" w:color="auto"/>
        <w:left w:val="none" w:sz="0" w:space="0" w:color="auto"/>
        <w:bottom w:val="none" w:sz="0" w:space="0" w:color="auto"/>
        <w:right w:val="none" w:sz="0" w:space="0" w:color="auto"/>
      </w:divBdr>
    </w:div>
    <w:div w:id="52048582">
      <w:bodyDiv w:val="1"/>
      <w:marLeft w:val="0"/>
      <w:marRight w:val="0"/>
      <w:marTop w:val="0"/>
      <w:marBottom w:val="0"/>
      <w:divBdr>
        <w:top w:val="none" w:sz="0" w:space="0" w:color="auto"/>
        <w:left w:val="none" w:sz="0" w:space="0" w:color="auto"/>
        <w:bottom w:val="none" w:sz="0" w:space="0" w:color="auto"/>
        <w:right w:val="none" w:sz="0" w:space="0" w:color="auto"/>
      </w:divBdr>
    </w:div>
    <w:div w:id="118838108">
      <w:bodyDiv w:val="1"/>
      <w:marLeft w:val="0"/>
      <w:marRight w:val="0"/>
      <w:marTop w:val="0"/>
      <w:marBottom w:val="0"/>
      <w:divBdr>
        <w:top w:val="none" w:sz="0" w:space="0" w:color="auto"/>
        <w:left w:val="none" w:sz="0" w:space="0" w:color="auto"/>
        <w:bottom w:val="none" w:sz="0" w:space="0" w:color="auto"/>
        <w:right w:val="none" w:sz="0" w:space="0" w:color="auto"/>
      </w:divBdr>
    </w:div>
    <w:div w:id="226037894">
      <w:bodyDiv w:val="1"/>
      <w:marLeft w:val="0"/>
      <w:marRight w:val="0"/>
      <w:marTop w:val="0"/>
      <w:marBottom w:val="0"/>
      <w:divBdr>
        <w:top w:val="none" w:sz="0" w:space="0" w:color="auto"/>
        <w:left w:val="none" w:sz="0" w:space="0" w:color="auto"/>
        <w:bottom w:val="none" w:sz="0" w:space="0" w:color="auto"/>
        <w:right w:val="none" w:sz="0" w:space="0" w:color="auto"/>
      </w:divBdr>
    </w:div>
    <w:div w:id="324936042">
      <w:bodyDiv w:val="1"/>
      <w:marLeft w:val="0"/>
      <w:marRight w:val="0"/>
      <w:marTop w:val="0"/>
      <w:marBottom w:val="0"/>
      <w:divBdr>
        <w:top w:val="none" w:sz="0" w:space="0" w:color="auto"/>
        <w:left w:val="none" w:sz="0" w:space="0" w:color="auto"/>
        <w:bottom w:val="none" w:sz="0" w:space="0" w:color="auto"/>
        <w:right w:val="none" w:sz="0" w:space="0" w:color="auto"/>
      </w:divBdr>
    </w:div>
    <w:div w:id="381910098">
      <w:bodyDiv w:val="1"/>
      <w:marLeft w:val="0"/>
      <w:marRight w:val="0"/>
      <w:marTop w:val="0"/>
      <w:marBottom w:val="0"/>
      <w:divBdr>
        <w:top w:val="none" w:sz="0" w:space="0" w:color="auto"/>
        <w:left w:val="none" w:sz="0" w:space="0" w:color="auto"/>
        <w:bottom w:val="none" w:sz="0" w:space="0" w:color="auto"/>
        <w:right w:val="none" w:sz="0" w:space="0" w:color="auto"/>
      </w:divBdr>
    </w:div>
    <w:div w:id="490104947">
      <w:bodyDiv w:val="1"/>
      <w:marLeft w:val="0"/>
      <w:marRight w:val="0"/>
      <w:marTop w:val="0"/>
      <w:marBottom w:val="0"/>
      <w:divBdr>
        <w:top w:val="none" w:sz="0" w:space="0" w:color="auto"/>
        <w:left w:val="none" w:sz="0" w:space="0" w:color="auto"/>
        <w:bottom w:val="none" w:sz="0" w:space="0" w:color="auto"/>
        <w:right w:val="none" w:sz="0" w:space="0" w:color="auto"/>
      </w:divBdr>
    </w:div>
    <w:div w:id="530731146">
      <w:bodyDiv w:val="1"/>
      <w:marLeft w:val="0"/>
      <w:marRight w:val="0"/>
      <w:marTop w:val="0"/>
      <w:marBottom w:val="0"/>
      <w:divBdr>
        <w:top w:val="none" w:sz="0" w:space="0" w:color="auto"/>
        <w:left w:val="none" w:sz="0" w:space="0" w:color="auto"/>
        <w:bottom w:val="none" w:sz="0" w:space="0" w:color="auto"/>
        <w:right w:val="none" w:sz="0" w:space="0" w:color="auto"/>
      </w:divBdr>
    </w:div>
    <w:div w:id="703023041">
      <w:bodyDiv w:val="1"/>
      <w:marLeft w:val="0"/>
      <w:marRight w:val="0"/>
      <w:marTop w:val="0"/>
      <w:marBottom w:val="0"/>
      <w:divBdr>
        <w:top w:val="none" w:sz="0" w:space="0" w:color="auto"/>
        <w:left w:val="none" w:sz="0" w:space="0" w:color="auto"/>
        <w:bottom w:val="none" w:sz="0" w:space="0" w:color="auto"/>
        <w:right w:val="none" w:sz="0" w:space="0" w:color="auto"/>
      </w:divBdr>
    </w:div>
    <w:div w:id="731657861">
      <w:bodyDiv w:val="1"/>
      <w:marLeft w:val="0"/>
      <w:marRight w:val="0"/>
      <w:marTop w:val="0"/>
      <w:marBottom w:val="0"/>
      <w:divBdr>
        <w:top w:val="none" w:sz="0" w:space="0" w:color="auto"/>
        <w:left w:val="none" w:sz="0" w:space="0" w:color="auto"/>
        <w:bottom w:val="none" w:sz="0" w:space="0" w:color="auto"/>
        <w:right w:val="none" w:sz="0" w:space="0" w:color="auto"/>
      </w:divBdr>
    </w:div>
    <w:div w:id="1082333908">
      <w:bodyDiv w:val="1"/>
      <w:marLeft w:val="0"/>
      <w:marRight w:val="0"/>
      <w:marTop w:val="0"/>
      <w:marBottom w:val="0"/>
      <w:divBdr>
        <w:top w:val="none" w:sz="0" w:space="0" w:color="auto"/>
        <w:left w:val="none" w:sz="0" w:space="0" w:color="auto"/>
        <w:bottom w:val="none" w:sz="0" w:space="0" w:color="auto"/>
        <w:right w:val="none" w:sz="0" w:space="0" w:color="auto"/>
      </w:divBdr>
    </w:div>
    <w:div w:id="131945516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67099054">
      <w:bodyDiv w:val="1"/>
      <w:marLeft w:val="0"/>
      <w:marRight w:val="0"/>
      <w:marTop w:val="0"/>
      <w:marBottom w:val="0"/>
      <w:divBdr>
        <w:top w:val="none" w:sz="0" w:space="0" w:color="auto"/>
        <w:left w:val="none" w:sz="0" w:space="0" w:color="auto"/>
        <w:bottom w:val="none" w:sz="0" w:space="0" w:color="auto"/>
        <w:right w:val="none" w:sz="0" w:space="0" w:color="auto"/>
      </w:divBdr>
    </w:div>
    <w:div w:id="1367565808">
      <w:bodyDiv w:val="1"/>
      <w:marLeft w:val="0"/>
      <w:marRight w:val="0"/>
      <w:marTop w:val="0"/>
      <w:marBottom w:val="0"/>
      <w:divBdr>
        <w:top w:val="none" w:sz="0" w:space="0" w:color="auto"/>
        <w:left w:val="none" w:sz="0" w:space="0" w:color="auto"/>
        <w:bottom w:val="none" w:sz="0" w:space="0" w:color="auto"/>
        <w:right w:val="none" w:sz="0" w:space="0" w:color="auto"/>
      </w:divBdr>
    </w:div>
    <w:div w:id="136775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C4C5C8D5C2453992D3C0361CECC401"/>
        <w:category>
          <w:name w:val="General"/>
          <w:gallery w:val="placeholder"/>
        </w:category>
        <w:types>
          <w:type w:val="bbPlcHdr"/>
        </w:types>
        <w:behaviors>
          <w:behavior w:val="content"/>
        </w:behaviors>
        <w:guid w:val="{3EBB47BC-6CE1-4F92-971D-0760CB5F8D70}"/>
      </w:docPartPr>
      <w:docPartBody>
        <w:p w:rsidR="00C80C9D" w:rsidRDefault="00C80C9D" w:rsidP="00C80C9D">
          <w:pPr>
            <w:pStyle w:val="7BC4C5C8D5C2453992D3C0361CECC401"/>
          </w:pPr>
          <w:r>
            <w:t>[Name]</w:t>
          </w:r>
        </w:p>
      </w:docPartBody>
    </w:docPart>
    <w:docPart>
      <w:docPartPr>
        <w:name w:val="1353FF9B80C9433B9BC4D453C9C5874F"/>
        <w:category>
          <w:name w:val="General"/>
          <w:gallery w:val="placeholder"/>
        </w:category>
        <w:types>
          <w:type w:val="bbPlcHdr"/>
        </w:types>
        <w:behaviors>
          <w:behavior w:val="content"/>
        </w:behaviors>
        <w:guid w:val="{BE200432-A139-4892-8B14-87F40CD82A9B}"/>
      </w:docPartPr>
      <w:docPartBody>
        <w:p w:rsidR="00C80C9D" w:rsidRDefault="00C80C9D" w:rsidP="00C80C9D">
          <w:pPr>
            <w:pStyle w:val="1353FF9B80C9433B9BC4D453C9C5874F"/>
          </w:pPr>
          <w:r>
            <w:t>[Course Title]</w:t>
          </w:r>
        </w:p>
      </w:docPartBody>
    </w:docPart>
    <w:docPart>
      <w:docPartPr>
        <w:name w:val="6A7B342D992A4A21A22082A758AD48A4"/>
        <w:category>
          <w:name w:val="General"/>
          <w:gallery w:val="placeholder"/>
        </w:category>
        <w:types>
          <w:type w:val="bbPlcHdr"/>
        </w:types>
        <w:behaviors>
          <w:behavior w:val="content"/>
        </w:behaviors>
        <w:guid w:val="{FC9554B7-15ED-4F5B-995C-4614AE88C026}"/>
      </w:docPartPr>
      <w:docPartBody>
        <w:p w:rsidR="00C80C9D" w:rsidRDefault="00C80C9D" w:rsidP="00C80C9D">
          <w:pPr>
            <w:pStyle w:val="6A7B342D992A4A21A22082A758AD48A4"/>
          </w:pPr>
          <w:r>
            <w:t>[Date]</w:t>
          </w:r>
        </w:p>
      </w:docPartBody>
    </w:docPart>
    <w:docPart>
      <w:docPartPr>
        <w:name w:val="15AB67D5972540289003A715FA1A531C"/>
        <w:category>
          <w:name w:val="General"/>
          <w:gallery w:val="placeholder"/>
        </w:category>
        <w:types>
          <w:type w:val="bbPlcHdr"/>
        </w:types>
        <w:behaviors>
          <w:behavior w:val="content"/>
        </w:behaviors>
        <w:guid w:val="{6AED1DB5-59A2-41AA-BC7B-20584244C821}"/>
      </w:docPartPr>
      <w:docPartBody>
        <w:p w:rsidR="00C80C9D" w:rsidRDefault="00C80C9D" w:rsidP="00C80C9D">
          <w:pPr>
            <w:pStyle w:val="15AB67D5972540289003A715FA1A531C"/>
          </w:pPr>
          <w:r>
            <w:t>[Name]</w:t>
          </w:r>
        </w:p>
      </w:docPartBody>
    </w:docPart>
    <w:docPart>
      <w:docPartPr>
        <w:name w:val="2E42AA7ED31A4064A177B7E5F5A939D4"/>
        <w:category>
          <w:name w:val="General"/>
          <w:gallery w:val="placeholder"/>
        </w:category>
        <w:types>
          <w:type w:val="bbPlcHdr"/>
        </w:types>
        <w:behaviors>
          <w:behavior w:val="content"/>
        </w:behaviors>
        <w:guid w:val="{9C060965-23FA-450F-837E-E0706A458465}"/>
      </w:docPartPr>
      <w:docPartBody>
        <w:p w:rsidR="00C80C9D" w:rsidRDefault="00C80C9D" w:rsidP="00C80C9D">
          <w:pPr>
            <w:pStyle w:val="2E42AA7ED31A4064A177B7E5F5A939D4"/>
          </w:pPr>
          <w:r>
            <w:t>[Course Title]</w:t>
          </w:r>
        </w:p>
      </w:docPartBody>
    </w:docPart>
    <w:docPart>
      <w:docPartPr>
        <w:name w:val="9F3D9A41128548F6B4108A55C2530387"/>
        <w:category>
          <w:name w:val="General"/>
          <w:gallery w:val="placeholder"/>
        </w:category>
        <w:types>
          <w:type w:val="bbPlcHdr"/>
        </w:types>
        <w:behaviors>
          <w:behavior w:val="content"/>
        </w:behaviors>
        <w:guid w:val="{A9CCAD24-FF8B-464D-9C6E-D851CECE6EAB}"/>
      </w:docPartPr>
      <w:docPartBody>
        <w:p w:rsidR="00C80C9D" w:rsidRDefault="00C80C9D" w:rsidP="00C80C9D">
          <w:pPr>
            <w:pStyle w:val="9F3D9A41128548F6B4108A55C2530387"/>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C9D"/>
    <w:rsid w:val="001C26A9"/>
    <w:rsid w:val="00542435"/>
    <w:rsid w:val="007160A7"/>
    <w:rsid w:val="00A74AC3"/>
    <w:rsid w:val="00C257C2"/>
    <w:rsid w:val="00C80C9D"/>
    <w:rsid w:val="00CE0692"/>
    <w:rsid w:val="00F525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4472C4"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4472C4"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EA9A0600FD6E46288A5E2995A16806BA">
    <w:name w:val="EA9A0600FD6E46288A5E2995A16806BA"/>
  </w:style>
  <w:style w:type="paragraph" w:customStyle="1" w:styleId="9ADB646D033B488DB0C24B450C78B660">
    <w:name w:val="9ADB646D033B488DB0C24B450C78B660"/>
  </w:style>
  <w:style w:type="paragraph" w:customStyle="1" w:styleId="A79BC72C04B24594923C02C51C82F305">
    <w:name w:val="A79BC72C04B24594923C02C51C82F305"/>
  </w:style>
  <w:style w:type="paragraph" w:customStyle="1" w:styleId="9E7A7E4B176242F6B4098ECF31DC0C8E">
    <w:name w:val="9E7A7E4B176242F6B4098ECF31DC0C8E"/>
  </w:style>
  <w:style w:type="paragraph" w:customStyle="1" w:styleId="79561E4DE3AA4A8FBF86E5CA218E5EC2">
    <w:name w:val="79561E4DE3AA4A8FBF86E5CA218E5EC2"/>
    <w:rsid w:val="00C80C9D"/>
  </w:style>
  <w:style w:type="paragraph" w:customStyle="1" w:styleId="52E3B37B12394B13B1111448074B1AEE">
    <w:name w:val="52E3B37B12394B13B1111448074B1AEE"/>
    <w:rsid w:val="00C80C9D"/>
  </w:style>
  <w:style w:type="paragraph" w:customStyle="1" w:styleId="7694B916B8D64295989AC44315B543EC">
    <w:name w:val="7694B916B8D64295989AC44315B543EC"/>
    <w:rsid w:val="00C80C9D"/>
  </w:style>
  <w:style w:type="paragraph" w:customStyle="1" w:styleId="7BC4C5C8D5C2453992D3C0361CECC401">
    <w:name w:val="7BC4C5C8D5C2453992D3C0361CECC401"/>
    <w:rsid w:val="00C80C9D"/>
  </w:style>
  <w:style w:type="paragraph" w:customStyle="1" w:styleId="1353FF9B80C9433B9BC4D453C9C5874F">
    <w:name w:val="1353FF9B80C9433B9BC4D453C9C5874F"/>
    <w:rsid w:val="00C80C9D"/>
  </w:style>
  <w:style w:type="paragraph" w:customStyle="1" w:styleId="6A7B342D992A4A21A22082A758AD48A4">
    <w:name w:val="6A7B342D992A4A21A22082A758AD48A4"/>
    <w:rsid w:val="00C80C9D"/>
  </w:style>
  <w:style w:type="paragraph" w:customStyle="1" w:styleId="15AB67D5972540289003A715FA1A531C">
    <w:name w:val="15AB67D5972540289003A715FA1A531C"/>
    <w:rsid w:val="00C80C9D"/>
  </w:style>
  <w:style w:type="paragraph" w:customStyle="1" w:styleId="2E42AA7ED31A4064A177B7E5F5A939D4">
    <w:name w:val="2E42AA7ED31A4064A177B7E5F5A939D4"/>
    <w:rsid w:val="00C80C9D"/>
  </w:style>
  <w:style w:type="paragraph" w:customStyle="1" w:styleId="9F3D9A41128548F6B4108A55C2530387">
    <w:name w:val="9F3D9A41128548F6B4108A55C2530387"/>
    <w:rsid w:val="00C80C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2020-01-23T00:00:00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4E6D7AE6-CFB3-40B7-B07B-8F23391C6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2856</TotalTime>
  <Pages>1</Pages>
  <Words>5950</Words>
  <Characters>33916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[Data Structure]</vt:lpstr>
    </vt:vector>
  </TitlesOfParts>
  <Company/>
  <LinksUpToDate>false</LinksUpToDate>
  <CharactersWithSpaces>39787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dc:title>
  <dc:subject>[Final Report]</dc:subject>
  <dc:creator>Ali AbuAboud</dc:creator>
  <cp:keywords>[Data Structure]</cp:keywords>
  <cp:lastModifiedBy>Asem AbuAboud</cp:lastModifiedBy>
  <cp:revision>63</cp:revision>
  <cp:lastPrinted>2020-01-27T06:52:00Z</cp:lastPrinted>
  <dcterms:created xsi:type="dcterms:W3CDTF">2020-01-16T14:33:00Z</dcterms:created>
  <dcterms:modified xsi:type="dcterms:W3CDTF">2020-01-27T06:53:00Z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